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</w:pPr>
      <w:r>
        <w:rPr>
          <w:rFonts w:hint="eastAsia"/>
        </w:rPr>
        <w:t>迁移步骤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系统信息</w:t>
      </w:r>
    </w:p>
    <w:p>
      <w:pPr>
        <w:pStyle w:val="25"/>
        <w:numPr>
          <w:ilvl w:val="0"/>
          <w:numId w:val="4"/>
        </w:numPr>
        <w:ind w:firstLine="0"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服务器列表</w:t>
      </w:r>
    </w:p>
    <w:tbl>
      <w:tblPr>
        <w:tblStyle w:val="8"/>
        <w:tblW w:w="89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0"/>
        <w:gridCol w:w="1920"/>
        <w:gridCol w:w="3400"/>
        <w:gridCol w:w="19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机器</w:t>
            </w:r>
          </w:p>
        </w:tc>
        <w:tc>
          <w:tcPr>
            <w:tcW w:w="19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IP</w:t>
            </w:r>
          </w:p>
        </w:tc>
        <w:tc>
          <w:tcPr>
            <w:tcW w:w="3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OS系统</w:t>
            </w:r>
          </w:p>
        </w:tc>
        <w:tc>
          <w:tcPr>
            <w:tcW w:w="1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4BACC6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实例规格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6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Postgres14.8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10.28.160.242</w:t>
            </w:r>
          </w:p>
        </w:tc>
        <w:tc>
          <w:tcPr>
            <w:tcW w:w="3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CentOS release 6.10(Final)</w:t>
            </w:r>
          </w:p>
        </w:tc>
        <w:tc>
          <w:tcPr>
            <w:tcW w:w="1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utoSpaceDE/>
              <w:autoSpaceDN/>
              <w:adjustRightInd/>
              <w:spacing w:line="240" w:lineRule="auto"/>
              <w:rPr>
                <w:rFonts w:hint="eastAsia" w:ascii="宋体" w:hAnsi="宋体" w:cs="宋体"/>
                <w:snapToGrid/>
                <w:sz w:val="22"/>
                <w:szCs w:val="22"/>
              </w:rPr>
            </w:pPr>
            <w:r>
              <w:rPr>
                <w:rFonts w:hint="eastAsia" w:ascii="宋体" w:hAnsi="宋体" w:cs="宋体"/>
                <w:snapToGrid/>
                <w:sz w:val="22"/>
                <w:szCs w:val="22"/>
              </w:rPr>
              <w:t>88U755G</w:t>
            </w:r>
          </w:p>
        </w:tc>
      </w:tr>
    </w:tbl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系统环境安装准备</w:t>
      </w: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安装pg</w:t>
      </w:r>
      <w:r>
        <w:rPr>
          <w:sz w:val="24"/>
          <w:szCs w:val="24"/>
        </w:rPr>
        <w:t>14.8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上传文件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3743325" cy="485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解压文件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unzip soft_tar.zip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133975" cy="2667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禁用SEL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强制模式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sed -i "s/SELINUX=enforcing/SELINUX=disabled/" /etc/selinux/config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setenforce 0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get</w:t>
      </w:r>
      <w:r>
        <w:rPr>
          <w:sz w:val="24"/>
          <w:szCs w:val="24"/>
        </w:rPr>
        <w:t>enforce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31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关闭防火墙</w:t>
      </w:r>
    </w:p>
    <w:p>
      <w:pPr>
        <w:ind w:left="840" w:leftChars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>s</w:t>
      </w:r>
      <w:r>
        <w:t>ervice iptables stop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设置变量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PGDATA=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/data01/pgsql</w:t>
      </w:r>
      <w:r>
        <w:rPr>
          <w:sz w:val="24"/>
          <w:szCs w:val="24"/>
        </w:rPr>
        <w:t>’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napToGrid/>
        </w:rPr>
        <w:drawing>
          <wp:inline distT="0" distB="0" distL="0" distR="0">
            <wp:extent cx="4076700" cy="314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安装依赖包</w:t>
      </w:r>
    </w:p>
    <w:p>
      <w:pPr>
        <w:ind w:left="840" w:leftChars="400"/>
      </w:pPr>
      <w:r>
        <w:t>yum install -y iproute bind iptables which sudo sysstat ftp make cmake gcc uuid uuid-devel bison flex perl perl-devel python-devel readline readline-devel libxml2 libxml2-devel iotop tcpdump strace gdb systemtap net-tools xdpyinfo libstdc++-devel gcc-c++ ksh libaio libaio-devel libX11 libXau libXi libXtst libXrender libXrender-devel libgcc libstdc++ libstdc++-devel libxcb make smartmontools zlib-devel tcl glibc glibc-devel openssl openssl-devel bc binutils nfs-utils perl-ExtUtils-Embed zstd zstd-devel libcurl libcurl-devel lz4 lz4-devel libicu libicu-devel autoconf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napToGrid/>
        </w:rPr>
        <w:drawing>
          <wp:inline distT="0" distB="0" distL="0" distR="0">
            <wp:extent cx="5274310" cy="1896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创建用户和组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groupadd -g 1000 postgres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useradd -u 1000 -g postgres postgres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drawing>
          <wp:inline distT="0" distB="0" distL="114300" distR="114300">
            <wp:extent cx="5187950" cy="590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</w:rPr>
        <w:t>创建数据库目录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mkdir -p $PGDATA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152900" cy="368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t>需要先上传到root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cd soft_tar</w:t>
      </w:r>
    </w:p>
    <w:p>
      <w:pPr>
        <w:ind w:left="630" w:leftChars="300" w:firstLine="210" w:firstLineChars="100"/>
      </w:pPr>
      <w:r>
        <w:t>tar -zxvf postgresql-14.8.tar.gz -C /data01/app/install</w:t>
      </w:r>
      <w:r>
        <w:rPr>
          <w:snapToGrid/>
        </w:rPr>
        <w:t xml:space="preserve"> </w:t>
      </w:r>
      <w:r>
        <w:rPr>
          <w:snapToGrid/>
        </w:rPr>
        <w:drawing>
          <wp:inline distT="0" distB="0" distL="0" distR="0">
            <wp:extent cx="5274310" cy="2079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t>修改服务器内存和信号量</w:t>
      </w:r>
    </w:p>
    <w:p>
      <w:pPr>
        <w:ind w:left="630" w:leftChars="300"/>
      </w:pPr>
      <w:r>
        <w:rPr>
          <w:rFonts w:hint="eastAsia"/>
          <w:sz w:val="24"/>
          <w:szCs w:val="24"/>
        </w:rPr>
        <w:t xml:space="preserve"> </w:t>
      </w:r>
      <w:r>
        <w:t>echo "kernel.sem = 4096 4194304 32768 1024" &gt;&gt; /etc/sysctl.conf</w:t>
      </w:r>
    </w:p>
    <w:p>
      <w:pPr>
        <w:ind w:left="840" w:leftChars="400"/>
      </w:pPr>
      <w:r>
        <w:t>sysctl -p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491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修改服务器资源限制</w:t>
      </w:r>
    </w:p>
    <w:p>
      <w:r>
        <w:rPr>
          <w:rFonts w:hint="eastAsia"/>
          <w:sz w:val="24"/>
          <w:szCs w:val="24"/>
        </w:rPr>
        <w:t xml:space="preserve"> </w:t>
      </w:r>
      <w:r>
        <w:t>echo "postgres        soft    nproc           unlimited" &gt;&gt; /etc/security/limits.conf</w:t>
      </w:r>
    </w:p>
    <w:p>
      <w:pPr>
        <w:pStyle w:val="25"/>
        <w:spacing w:line="240" w:lineRule="auto"/>
        <w:ind w:left="151" w:leftChars="72" w:firstLine="0" w:firstLineChars="0"/>
        <w:outlineLvl w:val="9"/>
      </w:pPr>
      <w:r>
        <w:t>echo "postgres        hard    nproc           unlimited" &gt;&gt; /etc/security/limits.conf</w:t>
      </w:r>
    </w:p>
    <w:p>
      <w:pPr>
        <w:ind w:left="210" w:leftChars="100"/>
      </w:pPr>
      <w:r>
        <w:t>echo "postgres         soft    nofile          1024000" &gt;&gt; /etc/security/limits.conf</w:t>
      </w:r>
    </w:p>
    <w:p>
      <w:pPr>
        <w:ind w:left="210" w:leftChars="100"/>
      </w:pPr>
      <w:r>
        <w:t>echo "postgres         hard    nofile          1024000" &gt;&gt; /etc/security/limits.conf</w:t>
      </w:r>
    </w:p>
    <w:p>
      <w:pPr>
        <w:ind w:left="210" w:leftChars="100"/>
      </w:pPr>
      <w:r>
        <w:t>echo "postgres         soft    stack           unlimited" &gt;&gt; /etc/security/limits.conf</w:t>
      </w:r>
    </w:p>
    <w:p>
      <w:pPr>
        <w:ind w:left="210" w:leftChars="100"/>
      </w:pPr>
      <w:r>
        <w:t>echo "postgres          hard    stack           unlimited" &gt;&gt; /etc/security/limits.conf</w:t>
      </w:r>
    </w:p>
    <w:p>
      <w:pPr>
        <w:ind w:left="210" w:leftChars="100"/>
      </w:pPr>
      <w:r>
        <w:t>echo "postgres          soft    memlock         unlimited" &gt;&gt; /etc/security/limits.conf</w:t>
      </w:r>
    </w:p>
    <w:p>
      <w:pPr>
        <w:ind w:left="210" w:leftChars="100"/>
      </w:pPr>
      <w:r>
        <w:t>echo "postgres          hard    memlock         unlimited" &gt;&gt; /etc/security/limits.conf</w:t>
      </w:r>
    </w:p>
    <w:p>
      <w:pPr>
        <w:ind w:left="210" w:leftChars="100"/>
      </w:pPr>
      <w:r>
        <w:t>echo "postgres          soft    core            unlimited" &gt;&gt; /etc/security/limits.conf</w:t>
      </w:r>
    </w:p>
    <w:p>
      <w:pPr>
        <w:ind w:left="210" w:leftChars="100"/>
      </w:pPr>
      <w:r>
        <w:t>echo "postgres          hard    core            unlimited" &gt;&gt; /etc/security/limits.conf</w:t>
      </w:r>
    </w:p>
    <w:p>
      <w:pPr>
        <w:pStyle w:val="25"/>
        <w:spacing w:line="240" w:lineRule="auto"/>
        <w:ind w:left="991" w:leftChars="47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808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>报错没有权限写入</w:t>
      </w:r>
    </w:p>
    <w:p>
      <w:pPr>
        <w:ind w:left="840" w:leftChars="400"/>
      </w:pPr>
      <w:r>
        <w:rPr>
          <w:rFonts w:hint="eastAsia"/>
          <w:sz w:val="24"/>
          <w:szCs w:val="24"/>
        </w:rPr>
        <w:t xml:space="preserve"> </w:t>
      </w:r>
      <w:r>
        <w:t>chattr -i /etc/security/limits.conf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47625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编译包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cd  /data01/app/install/postgresql-14.8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./configure --prefix=/data01/app/postgresql 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make world &amp;&amp; make install-world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093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添加配置文件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'export PG_HOME=/data01/app/postgresql' &gt;&gt; /home/postgres/.bash_profile"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'export LD_LIBRARY_PATH=\$PG_HOME/lib' &gt;&gt; /home/postgres/.bash_profile"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'export PGDATA=$PGDATA' &gt;&gt; /home/postgres/.bash_profile"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'export PATH=\$PG_HOME/bin:\$PATH' &gt;&gt; /home/postgres/.bash_profile"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'PATH=\$PATH:\$PG_HOME/.local/bin:\$PG_HOME/bin' &gt;&gt; /home/postgres/.bash_profile"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'export PATH' &gt;&gt; /home/postgres/.bash_profile"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562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初始化数据库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chown -R postgres:postgres /data01/app/install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chown -R postgres:postgres /data01/app/postgresql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chown -R postgres:postgres $PGDATA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29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"/data01/app/postgresql/bin/initdb -D $PGDATA -E UTF8"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21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创建归档日志目录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"mkdir -p $PGDATA/archivedir"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72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修改pg_hba.conf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'host    all             all             0/0                 md5' &gt;&gt; $PGDATA/pg_hba.conf"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su - postgres -c "echo 'host    replication     replica         0/0                 md5' &gt;&gt; $PGDATA/pg_hba.conf"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10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配置p</w:t>
      </w:r>
      <w:r>
        <w:rPr>
          <w:sz w:val="24"/>
          <w:szCs w:val="24"/>
        </w:rPr>
        <w:t>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if [ $(lscpu |grep '^CPU(s): ' | awk -F " " '{print $1}') == 'CPU(s):' ]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then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CPU=$(lscpu |grep '^CPU(s): ' | awk -F " " '{print $2}')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elif [ $(lscpu |grep '^CPU: ' | awk -F " " '{print $1}') == 'CPU:' ]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then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  CPU=$(lscpu |grep '^CPU: ' | awk -F " " '{print $2}')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pStyle w:val="25"/>
        <w:spacing w:line="240" w:lineRule="auto"/>
        <w:ind w:left="992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echo "没有符合的条件"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fi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MEM_S=$(free -m|grep '^Mem:' | awk -F " " '{print expr $2/1024*0.4}' | cut -d '.' -f1)GB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MEM_E=$(free -m|grep '^Mem:' | awk -F " " '{print $2/1024*0.5}' | cut -d '.' -f1)GB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"s/#listen_addresses = 'localhost'/listen_addresses = '*'/"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"s/#port = 5432/port = 5432/"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"s/max_connections = 100/max_connections = 3000/" $PGDATA/postgresql.conf</w:t>
      </w:r>
    </w:p>
    <w:p>
      <w:pPr>
        <w:pStyle w:val="25"/>
        <w:spacing w:line="240" w:lineRule="auto"/>
        <w:ind w:left="992" w:firstLine="48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 开启大页，这个项也要开启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# sed -i "s/#huge_pages = try/huge_pages = on/" $PGDATA/postgresql.conf     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"s/shared_buffers = 128MB/shared_buffers = $MEM_S/"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"s/#work_mem = 4MB/work_mem = 16MB/"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"s/#wal_buffers = -1/wal_buffers = 16MB/"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"s/#checkpoint_completion_target = 0.9/checkpoint_completion_target = 0.9/"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"s/max_wal_size = 1GB/max_wal_size = 8GB/"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"s/min_wal_size = 80MB/min_wal_size = 2GB/"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"s/#archive_mode = off/archive_mode = on/"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"s/#archive_command = ''/archive_command = 'test ! -f \/data01\/pgsql\/archivedir\/%f \&amp;\&amp; cp %p \/data01\/pgsql\/archivedir\/%f'/"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"s/#default_statistics_target = 100/default_statistics_target = 100/"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"s/#log_destination = 'stderr'/log_destination = 'csvlog'/"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"s/#logging_collector = off/logging_collector = on/"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"s/#effective_cache_size = 4GB/effective_cache_size = $MEM_E/"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"s/#random_page_cost = 4.0/random_page_cost = 1.1/"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"s/#maintenance_io_concurrency = 10/maintenance_io_concurrency = 200/"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"s/#max_worker_processes = 8/max_worker_processes = $CPU/"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cccc</w:t>
      </w:r>
      <w:bookmarkStart w:id="0" w:name="_GoBack"/>
      <w:bookmarkEnd w:id="0"/>
      <w:r>
        <w:rPr>
          <w:sz w:val="24"/>
          <w:szCs w:val="24"/>
        </w:rPr>
        <w:t>sed -i "s/#max_parallel_workers_per_gather = 2/max_parallel_workers_per_gather = 4/"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"s/#max_parallel_maintenance_workers = 2/max_parallel_maintenance_workers = 4/"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"s/#max_parallel_workers = 8/max_parallel_workers = $CPU/" $PGDATA/postgresql.conf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sed -i "s/#wal_log_hints = off/wal_log_hints = on/" $PGDATA/postgresql.conf</w:t>
      </w:r>
    </w:p>
    <w:p>
      <w:pPr>
        <w:pStyle w:val="25"/>
        <w:spacing w:line="240" w:lineRule="auto"/>
        <w:ind w:left="992" w:firstLine="0" w:firstLineChars="0"/>
        <w:outlineLvl w:val="9"/>
      </w:pPr>
      <w:r>
        <w:rPr>
          <w:sz w:val="24"/>
          <w:szCs w:val="24"/>
        </w:rPr>
        <w:t>sed -i "s/#restore_command = ''/restore_command = 'cp \/data01\/pgsql\/archivedir\/%f %p'/" $PGDATA/</w:t>
      </w:r>
      <w:r>
        <w:t xml:space="preserve"> postgresql.conf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183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spacing w:line="240" w:lineRule="auto"/>
        <w:outlineLvl w:val="9"/>
        <w:rPr>
          <w:rFonts w:hint="eastAsia"/>
          <w:sz w:val="24"/>
          <w:szCs w:val="24"/>
        </w:rPr>
      </w:pPr>
    </w:p>
    <w:p>
      <w:pPr>
        <w:pStyle w:val="25"/>
        <w:spacing w:line="240" w:lineRule="auto"/>
        <w:ind w:left="425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安装ora2pg</w:t>
      </w:r>
    </w:p>
    <w:p>
      <w:pPr>
        <w:pStyle w:val="25"/>
        <w:numPr>
          <w:ilvl w:val="0"/>
          <w:numId w:val="6"/>
        </w:numPr>
        <w:spacing w:line="240" w:lineRule="auto"/>
        <w:ind w:firstLineChars="0"/>
        <w:outlineLvl w:val="1"/>
        <w:rPr>
          <w:rFonts w:hint="eastAsia"/>
          <w:vanish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rFonts w:hint="eastAsia"/>
          <w:vanish/>
          <w:sz w:val="24"/>
          <w:szCs w:val="24"/>
        </w:rPr>
      </w:pP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安装perl</w:t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yum install -y perl perl-ExtUtils-CBuilder perl-ExtUtils-MakeMaker</w:t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8509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perl -v</w:t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516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安装oracle客户端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rpm -ivh oracle-instantclient11.2-basic-11.2.0.4.0-1.x86_64.rpm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rpm -ivh oracle-instantclient11.2-devel-11.2.0.4.0-1.x86_64.rpm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rpm -ivh oracle-instantclient11.2-jdbc-11.2.0.4.0-1.x86_64.rpm</w:t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rpm -ivh oracle-instantclient11.2-sqlplus-11.2.0.4.0-1.x86_64.rpm</w:t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315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安装DBI模块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tar zxvf DBI-1.643.tar.gz</w:t>
      </w:r>
    </w:p>
    <w:p>
      <w:pPr>
        <w:pStyle w:val="25"/>
        <w:spacing w:line="240" w:lineRule="auto"/>
        <w:ind w:left="1208" w:leftChars="575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507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cd DBI-1.643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208" w:leftChars="575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2595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208" w:leftChars="575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978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42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安装DBD::oracle驱动模块</w:t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vi  /etc/profile</w:t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LD_LIBRARY_PATH=/usr/lib/oracle/11.2/client64/lib</w:t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ORACLE_HOME=/usr/lib/oracle/11.2/client64</w:t>
      </w:r>
    </w:p>
    <w:p>
      <w:pPr>
        <w:pStyle w:val="25"/>
        <w:spacing w:line="240" w:lineRule="auto"/>
        <w:ind w:left="1208" w:leftChars="575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083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source /etc/profile</w:t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tar zxvf DBD-Oracle-1.74.tar.gz</w:t>
      </w:r>
    </w:p>
    <w:p>
      <w:pPr>
        <w:pStyle w:val="25"/>
        <w:spacing w:line="240" w:lineRule="auto"/>
        <w:ind w:left="1208" w:leftChars="575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019675" cy="4619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cd DBD-Oracle-1.74</w:t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208" w:leftChars="575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685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208" w:leftChars="575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8067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安装DBD:pg驱动模块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Vi  /etc/profile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POSTGRES_INCLUDE="/data01/app/postgresql/include"</w:t>
      </w:r>
    </w:p>
    <w:p>
      <w:pPr>
        <w:pStyle w:val="25"/>
        <w:spacing w:line="240" w:lineRule="auto"/>
        <w:ind w:left="1418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POSTGRES_LIB="/data01/app/postgresql/lib"</w:t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export POSTGRES_HOME="/data01/app/postgresql"</w:t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467225" cy="5334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source /etc/profile</w:t>
      </w:r>
    </w:p>
    <w:p>
      <w:pPr>
        <w:pStyle w:val="25"/>
        <w:spacing w:line="240" w:lineRule="auto"/>
        <w:ind w:left="1838" w:leftChars="875" w:firstLine="0" w:firstLineChars="0"/>
        <w:outlineLvl w:val="9"/>
        <w:rPr>
          <w:rFonts w:hint="eastAsia"/>
          <w:sz w:val="24"/>
          <w:szCs w:val="24"/>
        </w:rPr>
      </w:pPr>
      <w:r>
        <w:rPr>
          <w:sz w:val="24"/>
          <w:szCs w:val="24"/>
        </w:rPr>
        <w:t>tar zxvf DBD-Pg-3.16.3.tar.gz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3551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208" w:leftChars="5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cd DBD-Pg-3.16.3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275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make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583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make install</w:t>
      </w:r>
    </w:p>
    <w:p>
      <w:pPr>
        <w:pStyle w:val="25"/>
        <w:spacing w:line="240" w:lineRule="auto"/>
        <w:ind w:left="1628" w:leftChars="775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502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2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安装ora2pg</w:t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tar -xvjf ora2pg-24.0.tar.bz2</w:t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943475" cy="56388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8" w:leftChars="4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cd ora2pg-24.0</w:t>
      </w:r>
    </w:p>
    <w:p>
      <w:pPr>
        <w:pStyle w:val="25"/>
        <w:spacing w:line="240" w:lineRule="auto"/>
        <w:ind w:left="998" w:leftChars="4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perl Makefile.PL</w:t>
      </w:r>
    </w:p>
    <w:p>
      <w:pPr>
        <w:pStyle w:val="25"/>
        <w:spacing w:line="240" w:lineRule="auto"/>
        <w:ind w:left="998" w:leftChars="475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5309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8" w:leftChars="475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make &amp;&amp; make install</w:t>
      </w:r>
    </w:p>
    <w:p>
      <w:pPr>
        <w:pStyle w:val="25"/>
        <w:spacing w:line="240" w:lineRule="auto"/>
        <w:ind w:left="998" w:leftChars="475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888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4010025" cy="1933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perl check.pl</w:t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3648075" cy="1019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ora2pg</w:t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3362325" cy="5238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1418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5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安装oracle_fdw</w:t>
      </w:r>
    </w:p>
    <w:p>
      <w:pPr>
        <w:pStyle w:val="25"/>
        <w:numPr>
          <w:ilvl w:val="0"/>
          <w:numId w:val="6"/>
        </w:numPr>
        <w:spacing w:line="240" w:lineRule="auto"/>
        <w:ind w:firstLineChars="0"/>
        <w:outlineLvl w:val="1"/>
        <w:rPr>
          <w:rFonts w:hint="eastAsia"/>
          <w:vanish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</w:p>
    <w:p>
      <w:pPr>
        <w:spacing w:line="240" w:lineRule="auto"/>
        <w:ind w:firstLine="900" w:firstLineChars="375"/>
        <w:outlineLvl w:val="9"/>
        <w:rPr>
          <w:sz w:val="24"/>
          <w:szCs w:val="24"/>
        </w:rPr>
      </w:pPr>
      <w:r>
        <w:rPr>
          <w:sz w:val="24"/>
          <w:szCs w:val="24"/>
        </w:rPr>
        <w:t>https://github.com/laurenz/oracle_fdw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下载到 /home/postgres</w:t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安装步骤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tar -zxvf oracle_fdw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ORACLE_FDW_2_6_0.tar.gz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43935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cd oracle_fdw-ORACLE_FDW_2_6_0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685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添加环境变量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vi .bash_profile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PATH=$PATH:$HOME/bin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PG_HOME=/data01/app/postgresql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ORACLE_HOME=/usr/lib/oracle/11.2/client64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LD_LIBRARY_PATH=$PG_HOME/lib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PGDATA=/data01/pgsql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PATH=$PG_HOME/bin:$ORACLE_HOME/bin:$PATH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PATH=$PATH:$PG_HOME/.local/bin:$PG_HOME/bin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LD_LIBRARY_PATH=/usr/lib/oracle/11.2/client64/lib:$LD_LIBRARY_PATH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TNS_ADMIN=$ORACLE_HOME/network/admin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PG_HOME=/data01/app/postgresql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LD_LIBRARY_PATH=$PG_HOME/lib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PGDATA=/data01/pgsql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PATH=$PG_HOME/bin:$PATH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PATH=$PATH:$PG_HOME/.local/bin:$PG_HOME/bin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export PATH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24117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修改/</w:t>
      </w:r>
      <w:r>
        <w:rPr>
          <w:sz w:val="24"/>
          <w:szCs w:val="24"/>
        </w:rPr>
        <w:t>etc/ld.so.conf</w:t>
      </w:r>
      <w:r>
        <w:rPr>
          <w:rFonts w:hint="eastAsia"/>
          <w:sz w:val="24"/>
          <w:szCs w:val="24"/>
        </w:rPr>
        <w:t>添加一行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/usr/lib/oracle/11.2/client64/lib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napToGrid/>
        </w:rPr>
        <w:drawing>
          <wp:inline distT="0" distB="0" distL="0" distR="0">
            <wp:extent cx="2771775" cy="6667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运行ldconfig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3238500" cy="3333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数据库加载插件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3305175" cy="5334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新建tnsnames.ora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cd /usr/lib/oracle/11.2/client64/network/admin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vi </w:t>
      </w:r>
      <w:r>
        <w:rPr>
          <w:rFonts w:hint="eastAsia"/>
          <w:sz w:val="24"/>
          <w:szCs w:val="24"/>
        </w:rPr>
        <w:t>tnsnames.ora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test_oracle =  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(DESCRIPTION = 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(ADDRESS_LIST=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(ADDRESS=(PROTOCOL=TCP)(HOST=MPMUAToracle01.beta.hic.cloud)(PORT=1521))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(CONNECT_DATA=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(SERVICE_NAME=MPMUAT_srv)</w:t>
      </w:r>
    </w:p>
    <w:p>
      <w:pPr>
        <w:pStyle w:val="25"/>
        <w:spacing w:line="240" w:lineRule="auto"/>
        <w:ind w:left="992" w:firstLine="480"/>
        <w:outlineLvl w:val="9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)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1379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6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修改/etc/host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文件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>127.0.0.1 kwebtmpmgp0001.novalocal</w:t>
      </w:r>
    </w:p>
    <w:p>
      <w:pPr>
        <w:pStyle w:val="25"/>
        <w:spacing w:line="240" w:lineRule="auto"/>
        <w:ind w:left="992" w:firstLine="0" w:firstLineChars="0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cat </w:t>
      </w:r>
      <w:r>
        <w:rPr>
          <w:rFonts w:hint="eastAsia"/>
          <w:sz w:val="24"/>
          <w:szCs w:val="24"/>
        </w:rPr>
        <w:t>/etc/host</w:t>
      </w:r>
      <w:r>
        <w:rPr>
          <w:sz w:val="24"/>
          <w:szCs w:val="24"/>
        </w:rPr>
        <w:t>s</w:t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  <w:r>
        <w:rPr>
          <w:snapToGrid/>
        </w:rPr>
        <w:drawing>
          <wp:inline distT="0" distB="0" distL="0" distR="0">
            <wp:extent cx="5274310" cy="7943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pacing w:line="240" w:lineRule="auto"/>
        <w:ind w:left="992" w:firstLine="0" w:firstLineChars="0"/>
        <w:outlineLvl w:val="9"/>
        <w:rPr>
          <w:rFonts w:hint="eastAsia"/>
          <w:sz w:val="24"/>
          <w:szCs w:val="24"/>
        </w:rPr>
      </w:pP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数据库准备</w:t>
      </w:r>
    </w:p>
    <w:p>
      <w:pPr>
        <w:pStyle w:val="25"/>
        <w:numPr>
          <w:ilvl w:val="0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查看原数据库信息</w:t>
      </w:r>
      <w:r>
        <w:rPr>
          <w:sz w:val="24"/>
          <w:szCs w:val="24"/>
        </w:rPr>
        <w:t xml:space="preserve"> </w:t>
      </w:r>
    </w:p>
    <w:p>
      <w:pPr>
        <w:pStyle w:val="25"/>
        <w:numPr>
          <w:ilvl w:val="0"/>
          <w:numId w:val="7"/>
        </w:numPr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数据库准备</w:t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</w:rPr>
        <w:t>新建用户</w:t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2.2新建表空间</w:t>
      </w:r>
    </w:p>
    <w:p>
      <w:pPr>
        <w:pStyle w:val="25"/>
        <w:numPr>
          <w:ilvl w:val="1"/>
          <w:numId w:val="0"/>
        </w:numPr>
        <w:ind w:left="840" w:leftChars="400" w:hanging="567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2.3新建库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迁移为了方便创建的函数</w:t>
      </w:r>
    </w:p>
    <w:p>
      <w:pPr>
        <w:pStyle w:val="25"/>
        <w:numPr>
          <w:ilvl w:val="0"/>
          <w:numId w:val="8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新建函数及表</w:t>
      </w:r>
    </w:p>
    <w:p>
      <w:pPr>
        <w:pStyle w:val="25"/>
        <w:numPr>
          <w:ilvl w:val="0"/>
          <w:numId w:val="8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删除函数及表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>O</w:t>
      </w:r>
      <w:r>
        <w:rPr>
          <w:rFonts w:hint="eastAsia"/>
          <w:b/>
          <w:sz w:val="36"/>
          <w:szCs w:val="36"/>
        </w:rPr>
        <w:t>racle数据库表、索引迁移到PG库</w:t>
      </w:r>
    </w:p>
    <w:p>
      <w:pPr>
        <w:pStyle w:val="25"/>
        <w:numPr>
          <w:ilvl w:val="0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使用flashsync导表结构</w:t>
      </w:r>
    </w:p>
    <w:p>
      <w:pPr>
        <w:pStyle w:val="25"/>
        <w:numPr>
          <w:ilvl w:val="0"/>
          <w:numId w:val="9"/>
        </w:numPr>
        <w:spacing w:before="312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flashsync导表数据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oracle数据库迁移约束、序列、视图、过程、函数、包到PG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约束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序列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视图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过程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函数</w:t>
      </w:r>
    </w:p>
    <w:p>
      <w:pPr>
        <w:pStyle w:val="25"/>
        <w:numPr>
          <w:ilvl w:val="0"/>
          <w:numId w:val="10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包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oracle迁移的数据库与初始化数据库比较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索引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约束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序列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视图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存储过程、函数</w:t>
      </w:r>
    </w:p>
    <w:p>
      <w:pPr>
        <w:pStyle w:val="25"/>
        <w:numPr>
          <w:ilvl w:val="0"/>
          <w:numId w:val="11"/>
        </w:numPr>
        <w:spacing w:line="240" w:lineRule="auto"/>
        <w:ind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触发器</w:t>
      </w:r>
    </w:p>
    <w:p>
      <w:pPr>
        <w:pStyle w:val="25"/>
        <w:numPr>
          <w:ilvl w:val="0"/>
          <w:numId w:val="3"/>
        </w:numPr>
        <w:spacing w:line="240" w:lineRule="auto"/>
        <w:ind w:firstLineChars="0"/>
        <w:outlineLvl w:val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验证数据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表结构的一致性全量验证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数据量的一致性-全量验证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数据本身一致性-抽查30%验证</w:t>
      </w:r>
    </w:p>
    <w:p>
      <w:pPr>
        <w:pStyle w:val="25"/>
        <w:numPr>
          <w:ilvl w:val="0"/>
          <w:numId w:val="12"/>
        </w:numPr>
        <w:spacing w:line="240" w:lineRule="auto"/>
        <w:ind w:firstLineChars="0"/>
        <w:outlineLvl w:val="1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数据编码的一致性-抽查30%验证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2023-9-22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11C43"/>
    <w:multiLevelType w:val="singleLevel"/>
    <w:tmpl w:val="F9511C4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0B446637"/>
    <w:multiLevelType w:val="multilevel"/>
    <w:tmpl w:val="0B446637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B52917"/>
    <w:multiLevelType w:val="multilevel"/>
    <w:tmpl w:val="13B52917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5D1324D"/>
    <w:multiLevelType w:val="multilevel"/>
    <w:tmpl w:val="15D1324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E7181F"/>
    <w:multiLevelType w:val="multilevel"/>
    <w:tmpl w:val="26E7181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74C45B6"/>
    <w:multiLevelType w:val="multilevel"/>
    <w:tmpl w:val="274C45B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ABD41E4"/>
    <w:multiLevelType w:val="multilevel"/>
    <w:tmpl w:val="2ABD41E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2CA2F1D"/>
    <w:multiLevelType w:val="multilevel"/>
    <w:tmpl w:val="32CA2F1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5CB01526"/>
    <w:multiLevelType w:val="multilevel"/>
    <w:tmpl w:val="5CB01526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1">
    <w:nsid w:val="666E69A4"/>
    <w:multiLevelType w:val="multilevel"/>
    <w:tmpl w:val="666E69A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Y3MDliYTQ3NzBlOTkxMWMxMWMxY2NkOTQ5ZjcxYWIifQ=="/>
  </w:docVars>
  <w:rsids>
    <w:rsidRoot w:val="007162BA"/>
    <w:rsid w:val="00035469"/>
    <w:rsid w:val="0005421F"/>
    <w:rsid w:val="000722BA"/>
    <w:rsid w:val="000C421C"/>
    <w:rsid w:val="000F032E"/>
    <w:rsid w:val="00111EEF"/>
    <w:rsid w:val="0012175A"/>
    <w:rsid w:val="00152B8F"/>
    <w:rsid w:val="001A2244"/>
    <w:rsid w:val="00260647"/>
    <w:rsid w:val="002E676A"/>
    <w:rsid w:val="003055E4"/>
    <w:rsid w:val="00307760"/>
    <w:rsid w:val="00312EA6"/>
    <w:rsid w:val="00322719"/>
    <w:rsid w:val="00362001"/>
    <w:rsid w:val="00365E4D"/>
    <w:rsid w:val="003C5394"/>
    <w:rsid w:val="003F1488"/>
    <w:rsid w:val="00425F62"/>
    <w:rsid w:val="00463CB0"/>
    <w:rsid w:val="004925FF"/>
    <w:rsid w:val="004A6E22"/>
    <w:rsid w:val="0052233A"/>
    <w:rsid w:val="00634265"/>
    <w:rsid w:val="00644293"/>
    <w:rsid w:val="006A60B8"/>
    <w:rsid w:val="006E6F4F"/>
    <w:rsid w:val="006F358E"/>
    <w:rsid w:val="007072DE"/>
    <w:rsid w:val="007162BA"/>
    <w:rsid w:val="0075012D"/>
    <w:rsid w:val="00775BB5"/>
    <w:rsid w:val="00780144"/>
    <w:rsid w:val="008439B2"/>
    <w:rsid w:val="00871C55"/>
    <w:rsid w:val="008D68BB"/>
    <w:rsid w:val="008E78A6"/>
    <w:rsid w:val="00917CB7"/>
    <w:rsid w:val="009C2AD5"/>
    <w:rsid w:val="009D0237"/>
    <w:rsid w:val="009E1AE4"/>
    <w:rsid w:val="009F3A74"/>
    <w:rsid w:val="00A009C0"/>
    <w:rsid w:val="00A1369C"/>
    <w:rsid w:val="00A207C7"/>
    <w:rsid w:val="00A25BE1"/>
    <w:rsid w:val="00A94F98"/>
    <w:rsid w:val="00B46816"/>
    <w:rsid w:val="00B52BB4"/>
    <w:rsid w:val="00C53AFA"/>
    <w:rsid w:val="00CB4395"/>
    <w:rsid w:val="00CB59D1"/>
    <w:rsid w:val="00CC3296"/>
    <w:rsid w:val="00D071F0"/>
    <w:rsid w:val="00D16C4C"/>
    <w:rsid w:val="00D24DD4"/>
    <w:rsid w:val="00D87114"/>
    <w:rsid w:val="00E24C11"/>
    <w:rsid w:val="00E758DC"/>
    <w:rsid w:val="00E81EEC"/>
    <w:rsid w:val="00EE2438"/>
    <w:rsid w:val="00EE58DB"/>
    <w:rsid w:val="00F06199"/>
    <w:rsid w:val="00F62076"/>
    <w:rsid w:val="00F76604"/>
    <w:rsid w:val="00FD52B5"/>
    <w:rsid w:val="00FF77C6"/>
    <w:rsid w:val="03C204C7"/>
    <w:rsid w:val="15CC687C"/>
    <w:rsid w:val="198B0D17"/>
    <w:rsid w:val="44F234EF"/>
    <w:rsid w:val="664D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字符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numbering" Target="numbering.xml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CF671D-3140-4621-A1B5-044EE38838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19</Pages>
  <Words>1280</Words>
  <Characters>7296</Characters>
  <Lines>60</Lines>
  <Paragraphs>17</Paragraphs>
  <TotalTime>514</TotalTime>
  <ScaleCrop>false</ScaleCrop>
  <LinksUpToDate>false</LinksUpToDate>
  <CharactersWithSpaces>8559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pengyongqiang</dc:creator>
  <cp:lastModifiedBy>gaptom</cp:lastModifiedBy>
  <dcterms:modified xsi:type="dcterms:W3CDTF">2023-09-22T09:55:29Z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(3)YYHoacpmcElI5J48CV5QjAxfnrQeqz6S10up0Vs93ynPlhZwQfdZmVmcgleP/5nbcxh7Y0+Y
ue5fyA3atd9tAoIWwX3XblurjrnOs8lrDKnX2VQVFCyrZiOxe8cqAWP4nW2dpH/h9/JfTIoe
rQb09lQ/fSUNhHN4TMSO+GsvK5EBNXfQiYAg1XUF326Mpc7TStmtTT+xaL6rsJwne7XD5UFs
RhFFVfJRD3+hYdrgdK</vt:lpwstr>
  </property>
  <property fmtid="{D5CDD505-2E9C-101B-9397-08002B2CF9AE}" pid="7" name="_2015_ms_pID_7253431">
    <vt:lpwstr>8wGj4wgpsq7IWAozC3UN7evztGj0hzYdHYRAQ+iBxGvfhczunl8MW0
YuimfrjRzd9/cHu+FFn1xCNFx9Gw2PRpAie0FnMUtaDiv/fsB1IBCAqbKymsvBXiRdphkFG9
0I4CKClhK8JM3l4ftCe4sEQpE2TmLiR1B/mEzsaO71bgqpzErljDkULkZmWGyriMSmvsBI6P
F6o+gOGLjQ+viwgIDdllUPO56HAEkfkWrRn3</vt:lpwstr>
  </property>
  <property fmtid="{D5CDD505-2E9C-101B-9397-08002B2CF9AE}" pid="8" name="_2015_ms_pID_7253432">
    <vt:lpwstr>Tg==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2052-12.1.0.15374</vt:lpwstr>
  </property>
  <property fmtid="{D5CDD505-2E9C-101B-9397-08002B2CF9AE}" pid="14" name="ICV">
    <vt:lpwstr>5D1534670C1C4E49BDD8BFEBE3760571_12</vt:lpwstr>
  </property>
</Properties>
</file>