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</w:pPr>
      <w:r>
        <w:rPr>
          <w:rFonts w:hint="eastAsia"/>
        </w:rPr>
        <w:t>迁移步骤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系统信息</w:t>
      </w:r>
    </w:p>
    <w:p>
      <w:pPr>
        <w:pStyle w:val="25"/>
        <w:numPr>
          <w:ilvl w:val="0"/>
          <w:numId w:val="4"/>
        </w:numPr>
        <w:ind w:firstLine="0"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服务器列表</w:t>
      </w:r>
    </w:p>
    <w:tbl>
      <w:tblPr>
        <w:tblStyle w:val="8"/>
        <w:tblW w:w="89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1920"/>
        <w:gridCol w:w="3400"/>
        <w:gridCol w:w="19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机器</w:t>
            </w:r>
          </w:p>
        </w:tc>
        <w:tc>
          <w:tcPr>
            <w:tcW w:w="19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IP</w:t>
            </w:r>
          </w:p>
        </w:tc>
        <w:tc>
          <w:tcPr>
            <w:tcW w:w="3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OS系统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实例规格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Postgres14.8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10.28.160.242</w:t>
            </w:r>
          </w:p>
        </w:tc>
        <w:tc>
          <w:tcPr>
            <w:tcW w:w="3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CentOS release 6.10(Final)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88U755G</w:t>
            </w:r>
          </w:p>
        </w:tc>
      </w:tr>
    </w:tbl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系统环境安装准备</w:t>
      </w: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安装pg</w:t>
      </w:r>
      <w:r>
        <w:rPr>
          <w:sz w:val="24"/>
          <w:szCs w:val="24"/>
        </w:rPr>
        <w:t>14.8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上传文件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743325" cy="485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解压文件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unzip soft_tar.zip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133975" cy="2667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禁用SEL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强制模式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sed -i "s/SELINUX=enforcing/SELINUX=disabled/" /etc/selinux/config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setenforce 0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enforce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31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关闭防火墙</w:t>
      </w:r>
    </w:p>
    <w:p>
      <w:pPr>
        <w:ind w:left="840" w:leftChars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>s</w:t>
      </w:r>
      <w:r>
        <w:t>ervice iptables stop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设置变量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PGDATA=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/data01/pgsql</w:t>
      </w:r>
      <w:r>
        <w:rPr>
          <w:sz w:val="24"/>
          <w:szCs w:val="24"/>
        </w:rPr>
        <w:t>’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napToGrid/>
        </w:rPr>
        <w:drawing>
          <wp:inline distT="0" distB="0" distL="0" distR="0">
            <wp:extent cx="4076700" cy="314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安装依赖包</w:t>
      </w:r>
    </w:p>
    <w:p>
      <w:pPr>
        <w:ind w:left="840" w:leftChars="400"/>
      </w:pPr>
      <w:r>
        <w:t>yum install -y iproute bind iptables which sudo sysstat ftp make cmake gcc uuid uuid-devel bison flex perl perl-devel python-devel readline readline-devel libxml2 libxml2-devel iotop tcpdump strace gdb systemtap net-tools xdpyinfo libstdc++-devel gcc-c++ ksh libaio libaio-devel libX11 libXau libXi libXtst libXrender libXrender-devel libgcc libstdc++ libstdc++-devel libxcb make smartmontools zlib-devel tcl glibc glibc-devel openssl openssl-devel bc binutils nfs-utils perl-ExtUtils-Embed zstd zstd-devel libcurl libcurl-devel lz4 lz4-devel libicu libicu-devel autoconf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napToGrid/>
        </w:rPr>
        <w:drawing>
          <wp:inline distT="0" distB="0" distL="0" distR="0">
            <wp:extent cx="5274310" cy="1896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创建用户和组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groupadd -g 1000 postgres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useradd -u 1000 -g postgres postgres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drawing>
          <wp:inline distT="0" distB="0" distL="114300" distR="114300">
            <wp:extent cx="5187950" cy="590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</w:rPr>
        <w:t>创建数据库目录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mkdir -p $PGDATA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drawing>
          <wp:inline distT="0" distB="0" distL="114300" distR="114300">
            <wp:extent cx="4152900" cy="368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t>需要先上传到root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cd soft_tar</w:t>
      </w:r>
    </w:p>
    <w:p>
      <w:pPr>
        <w:ind w:left="630" w:leftChars="300" w:firstLine="210" w:firstLineChars="100"/>
      </w:pPr>
      <w:r>
        <w:t>tar -zxvf postgresql-14.8.tar.gz -C /data01/app/install</w:t>
      </w:r>
      <w:r>
        <w:rPr>
          <w:snapToGrid/>
        </w:rPr>
        <w:t xml:space="preserve"> </w:t>
      </w:r>
      <w:r>
        <w:rPr>
          <w:snapToGrid/>
        </w:rPr>
        <w:drawing>
          <wp:inline distT="0" distB="0" distL="0" distR="0">
            <wp:extent cx="5274310" cy="2079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t>修改服务器内存和信号量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echo "kernel.sem = 4096 4194304 32768 1024" &gt;&gt; /etc/sysctl.conf</w:t>
      </w:r>
    </w:p>
    <w:p>
      <w:pPr>
        <w:ind w:left="840" w:leftChars="400"/>
      </w:pPr>
      <w:r>
        <w:t>sysctl -p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491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修改服务器资源限制</w:t>
      </w:r>
    </w:p>
    <w:p>
      <w:r>
        <w:rPr>
          <w:rFonts w:hint="eastAsia"/>
          <w:sz w:val="24"/>
          <w:szCs w:val="24"/>
        </w:rPr>
        <w:t xml:space="preserve"> </w:t>
      </w:r>
      <w:r>
        <w:t>echo "postgres        soft    nproc           unlimited" &gt;&gt; /etc/security/limits.conf</w:t>
      </w:r>
    </w:p>
    <w:p>
      <w:pPr>
        <w:pStyle w:val="25"/>
        <w:spacing w:line="240" w:lineRule="auto"/>
        <w:ind w:left="151" w:leftChars="72" w:firstLine="0" w:firstLineChars="0"/>
      </w:pPr>
      <w:r>
        <w:t>echo "postgres        hard    nproc           unlimited" &gt;&gt; /etc/security/limits.conf</w:t>
      </w:r>
    </w:p>
    <w:p>
      <w:pPr>
        <w:ind w:left="210" w:leftChars="100"/>
      </w:pPr>
      <w:r>
        <w:t>echo "postgres         soft    nofile          1024000" &gt;&gt; /etc/security/limits.conf</w:t>
      </w:r>
    </w:p>
    <w:p>
      <w:pPr>
        <w:ind w:left="210" w:leftChars="100"/>
      </w:pPr>
      <w:r>
        <w:t>echo "postgres         hard    nofile          1024000" &gt;&gt; /etc/security/limits.conf</w:t>
      </w:r>
    </w:p>
    <w:p>
      <w:pPr>
        <w:ind w:left="210" w:leftChars="100"/>
      </w:pPr>
      <w:r>
        <w:t>echo "postgres         soft    stack           unlimited" &gt;&gt; /etc/security/limits.conf</w:t>
      </w:r>
    </w:p>
    <w:p>
      <w:pPr>
        <w:ind w:left="210" w:leftChars="100"/>
      </w:pPr>
      <w:r>
        <w:t>echo "postgres          hard    stack           unlimited" &gt;&gt; /etc/security/limits.conf</w:t>
      </w:r>
    </w:p>
    <w:p>
      <w:pPr>
        <w:ind w:left="210" w:leftChars="100"/>
      </w:pPr>
      <w:r>
        <w:t>echo "postgres          soft    memlock         unlimited" &gt;&gt; /etc/security/limits.conf</w:t>
      </w:r>
    </w:p>
    <w:p>
      <w:pPr>
        <w:ind w:left="210" w:leftChars="100"/>
      </w:pPr>
      <w:r>
        <w:t>echo "postgres          hard    memlock         unlimited" &gt;&gt; /etc/security/limits.conf</w:t>
      </w:r>
    </w:p>
    <w:p>
      <w:pPr>
        <w:ind w:left="210" w:leftChars="100"/>
      </w:pPr>
      <w:r>
        <w:t>echo "postgres          soft    core            unlimited" &gt;&gt; /etc/security/limits.conf</w:t>
      </w:r>
    </w:p>
    <w:p>
      <w:pPr>
        <w:ind w:left="210" w:leftChars="100"/>
      </w:pPr>
      <w:r>
        <w:t>echo "postgres          hard    core            unlimited" &gt;&gt; /etc/security/limits.conf</w:t>
      </w:r>
    </w:p>
    <w:p>
      <w:pPr>
        <w:pStyle w:val="25"/>
        <w:spacing w:line="240" w:lineRule="auto"/>
        <w:ind w:left="991" w:leftChars="47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808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报错没有权限写入</w:t>
      </w:r>
    </w:p>
    <w:p>
      <w:pPr>
        <w:ind w:left="840" w:leftChars="400"/>
      </w:pPr>
      <w:r>
        <w:rPr>
          <w:rFonts w:hint="eastAsia"/>
          <w:sz w:val="24"/>
          <w:szCs w:val="24"/>
        </w:rPr>
        <w:t xml:space="preserve"> </w:t>
      </w:r>
      <w:r>
        <w:t>chattr -i /etc/security/limits.conf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7625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编译包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cd  /data01/app/install/postgresql-14.8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./configure --prefix=/data01/app/postgresql 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make world &amp;&amp; make install-world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093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添加配置文件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su - postgres -c "echo 'export PG_HOME=/data01/app/postgresql' &gt;&gt; /home/postgres/.bash_profile"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su - postgres -c "echo 'export LD_LIBRARY_PATH=\$PG_HOME/lib' &gt;&gt; /home/postgres/.bash_profile"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su - postgres -c "echo 'export PGDATA=$PGDATA' &gt;&gt; /home/postgres/.bash_profile"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su - postgres -c "echo 'export PATH=\$PG_HOME/bin:\$PATH' &gt;&gt; /home/postgres/.bash_profile"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su - postgres -c "echo 'PATH=\$PATH:\$PG_HOME/.local/bin:\$PG_HOME/bin' &gt;&gt; /home/postgres/.bash_profile"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su - postgres -c "echo 'export PATH' &gt;&gt; /home/postgres/.bash_profile"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562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初始化数据库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chown -R postgres:postgres /data01/app/install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chown -R postgres:postgres /data01/app/postgresql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chown -R postgres:postgres $PGDATA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29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su - postgres -c "/data01/app/postgresql/bin/initdb -D $PGDATA -E UTF8"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21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创建归档日志目录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su - postgres -c "mkdir -p $PGDATA/archivedir"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72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修改pg_hba.conf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su - postgres -c "echo 'host    all             all             0/0                 md5' &gt;&gt; $PGDATA/pg_hba.conf"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su - postgres -c "echo 'host    replication     replica         0/0                 md5' &gt;&gt; $PGDATA/pg_hba.conf"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10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配置p</w:t>
      </w:r>
      <w:r>
        <w:rPr>
          <w:sz w:val="24"/>
          <w:szCs w:val="24"/>
        </w:rPr>
        <w:t>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if [ $(lscpu |grep '^CPU(s): ' | awk -F " " '{print $1}') == 'CPU(s):' ]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then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 xml:space="preserve">   CPU=$(lscpu |grep '^CPU(s): ' | awk -F " " '{print $2}')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elif [ $(lscpu |grep '^CPU: ' | awk -F " " '{print $1}') == 'CPU:' ]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then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 xml:space="preserve">   CPU=$(lscpu |grep '^CPU: ' | awk -F " " '{print $2}')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echo "没有符合的条件"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fi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MEM_S=$(free -m|grep '^Mem:' | awk -F " " '{print expr $2/1024*0.4}' | cut -d '.' -f1)GB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MEM_E=$(free -m|grep '^Mem:' | awk -F " " '{print $2/1024*0.5}' | cut -d '.' -f1)GB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"s/#listen_addresses = 'localhost'/listen_addresses = '*'/"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"s/#port = 5432/port = 5432/"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"s/max_connections = 100/max_connections = 3000/"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# 开启大页，这个项也要开启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 xml:space="preserve"># sed -i "s/#huge_pages = try/huge_pages = on/" $PGDATA/postgresql.conf     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"s/shared_buffers = 128MB/shared_buffers = $MEM_S/"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"s/#work_mem = 4MB/work_mem = 16MB/"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"s/#wal_buffers = -1/wal_buffers = 16MB/"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"s/#checkpoint_completion_target = 0.9/checkpoint_completion_target = 0.9/"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"s/max_wal_size = 1GB/max_wal_size = 8GB/"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"s/min_wal_size = 80MB/min_wal_size = 2GB/"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"s/#archive_mode = off/archive_mode = on/"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"s/#archive_command = ''/archive_command = 'test ! -f \/data01\/pgsql\/archivedir\/%f \&amp;\&amp; cp %p \/data01\/pgsql\/archivedir\/%f'/"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"s/#default_statistics_target = 100/default_statistics_target = 100/"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"s/#log_destination = 'stderr'/log_destination = 'csvlog'/"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"s/#logging_collector = off/logging_collector = on/"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"s/#effective_cache_size = 4GB/effective_cache_size = $MEM_E/"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"s/#random_page_cost = 4.0/random_page_cost = 1.1/"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"s/#maintenance_io_concurrency = 10/maintenance_io_concurrency = 200/"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"s/#max_worker_processes = 8/max_worker_processes = $CPU/"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cccc</w:t>
      </w:r>
      <w:r>
        <w:rPr>
          <w:sz w:val="24"/>
          <w:szCs w:val="24"/>
        </w:rPr>
        <w:t>sed -i "s/#max_parallel_workers_per_gather = 2/max_parallel_workers_per_gather = 4/"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"s/#max_parallel_maintenance_workers = 2/max_parallel_maintenance_workers = 4/"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"s/#max_parallel_workers = 8/max_parallel_workers = $CPU/" $PGDATA/postgresql.conf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sed -i "s/#wal_log_hints = off/wal_log_hints = on/" $PGDATA/postgresql.conf</w:t>
      </w:r>
    </w:p>
    <w:p>
      <w:pPr>
        <w:pStyle w:val="25"/>
        <w:spacing w:line="240" w:lineRule="auto"/>
        <w:ind w:left="992" w:firstLine="0" w:firstLineChars="0"/>
      </w:pPr>
      <w:r>
        <w:rPr>
          <w:sz w:val="24"/>
          <w:szCs w:val="24"/>
        </w:rPr>
        <w:t>sed -i "s/#restore_command = ''/restore_command = 'cp \/data01\/pgsql\/archivedir\/%f %p'/" $PGDATA/</w:t>
      </w:r>
      <w:r>
        <w:t xml:space="preserve"> postgresql.conf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183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</w:p>
    <w:p>
      <w:pPr>
        <w:spacing w:line="240" w:lineRule="auto"/>
        <w:rPr>
          <w:sz w:val="24"/>
          <w:szCs w:val="24"/>
        </w:rPr>
      </w:pPr>
    </w:p>
    <w:p>
      <w:pPr>
        <w:pStyle w:val="25"/>
        <w:spacing w:line="240" w:lineRule="auto"/>
        <w:ind w:left="425" w:firstLine="0" w:firstLineChars="0"/>
        <w:rPr>
          <w:sz w:val="24"/>
          <w:szCs w:val="24"/>
        </w:rPr>
      </w:pP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安装ora2pg</w:t>
      </w:r>
    </w:p>
    <w:p>
      <w:pPr>
        <w:pStyle w:val="25"/>
        <w:numPr>
          <w:ilvl w:val="0"/>
          <w:numId w:val="6"/>
        </w:numPr>
        <w:spacing w:line="240" w:lineRule="auto"/>
        <w:ind w:firstLineChars="0"/>
        <w:outlineLvl w:val="1"/>
        <w:rPr>
          <w:vanish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vanish/>
          <w:sz w:val="24"/>
          <w:szCs w:val="24"/>
        </w:rPr>
      </w:pP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安装perl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z w:val="24"/>
          <w:szCs w:val="24"/>
        </w:rPr>
        <w:t>yum install -y perl perl-ExtUtils-CBuilder perl-ExtUtils-MakeMaker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8509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z w:val="24"/>
          <w:szCs w:val="24"/>
        </w:rPr>
        <w:t>perl -v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516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安装oracle客户端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rpm -ivh oracle-instantclient11.2-basic-11.2.0.4.0-1.x86_64.rpm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rpm -ivh oracle-instantclient11.2-devel-11.2.0.4.0-1.x86_64.rpm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rpm -ivh oracle-instantclient11.2-jdbc-11.2.0.4.0-1.x86_64.rpm</w:t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z w:val="24"/>
          <w:szCs w:val="24"/>
        </w:rPr>
        <w:t>rpm -ivh oracle-instantclient11.2-sqlplus-11.2.0.4.0-1.x86_64.rpm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315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安装DBI模块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tar zxvf DBI-1.643.tar.gz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507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cd DBI-1.643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2595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978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42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安装DBD::oracle驱动模块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vi  /etc/profile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export LD_LIBRARY_PATH=/usr/lib/oracle/11.2/client64/lib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export ORACLE_HOME=/usr/lib/oracle/11.2/client64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083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source /etc/profile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tar zxvf DBD-Oracle-1.74.tar.gz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019675" cy="4619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cd DBD-Oracle-1.74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685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8067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安装DBD:pg驱动模块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Vi  /etc/profile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export POSTGRES_INCLUDE="/data01/app/postgresql/include"</w:t>
      </w:r>
    </w:p>
    <w:p>
      <w:pPr>
        <w:pStyle w:val="25"/>
        <w:spacing w:line="240" w:lineRule="auto"/>
        <w:ind w:left="1418" w:firstLine="480"/>
        <w:rPr>
          <w:sz w:val="24"/>
          <w:szCs w:val="24"/>
        </w:rPr>
      </w:pPr>
      <w:r>
        <w:rPr>
          <w:sz w:val="24"/>
          <w:szCs w:val="24"/>
        </w:rPr>
        <w:t>export POSTGRES_LIB="/data01/app/postgresql/lib"</w:t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z w:val="24"/>
          <w:szCs w:val="24"/>
        </w:rPr>
        <w:t>export POSTGRES_HOME="/data01/app/postgresql"</w:t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467225" cy="5334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z w:val="24"/>
          <w:szCs w:val="24"/>
        </w:rPr>
        <w:t>source /etc/profile</w:t>
      </w:r>
    </w:p>
    <w:p>
      <w:pPr>
        <w:pStyle w:val="25"/>
        <w:spacing w:line="240" w:lineRule="auto"/>
        <w:ind w:left="1838" w:leftChars="875" w:firstLine="0" w:firstLineChars="0"/>
        <w:rPr>
          <w:sz w:val="24"/>
          <w:szCs w:val="24"/>
        </w:rPr>
      </w:pPr>
      <w:r>
        <w:rPr>
          <w:sz w:val="24"/>
          <w:szCs w:val="24"/>
        </w:rPr>
        <w:t>tar zxvf DBD-Pg-3.16.3.tar.gz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551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cd DBD-Pg-3.16.3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275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583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spacing w:line="240" w:lineRule="auto"/>
        <w:ind w:left="1628" w:leftChars="775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502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安装ora2pg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z w:val="24"/>
          <w:szCs w:val="24"/>
        </w:rPr>
        <w:t>tar -xvjf ora2pg-24.0.tar.bz2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943475" cy="56388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8" w:leftChars="475" w:firstLine="480"/>
        <w:rPr>
          <w:sz w:val="24"/>
          <w:szCs w:val="24"/>
        </w:rPr>
      </w:pPr>
      <w:r>
        <w:rPr>
          <w:sz w:val="24"/>
          <w:szCs w:val="24"/>
        </w:rPr>
        <w:t>cd ora2pg-24.0</w:t>
      </w:r>
    </w:p>
    <w:p>
      <w:pPr>
        <w:pStyle w:val="25"/>
        <w:spacing w:line="240" w:lineRule="auto"/>
        <w:ind w:left="998" w:leftChars="475" w:firstLine="480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998" w:leftChars="4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5309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8" w:leftChars="475" w:firstLine="480"/>
        <w:rPr>
          <w:sz w:val="24"/>
          <w:szCs w:val="24"/>
        </w:rPr>
      </w:pPr>
      <w:r>
        <w:rPr>
          <w:sz w:val="24"/>
          <w:szCs w:val="24"/>
        </w:rPr>
        <w:t>make &amp;&amp; make install</w:t>
      </w:r>
    </w:p>
    <w:p>
      <w:pPr>
        <w:pStyle w:val="25"/>
        <w:spacing w:line="240" w:lineRule="auto"/>
        <w:ind w:left="998" w:leftChars="4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888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010025" cy="1933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z w:val="24"/>
          <w:szCs w:val="24"/>
        </w:rPr>
        <w:t>perl check.pl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648075" cy="1019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z w:val="24"/>
          <w:szCs w:val="24"/>
        </w:rPr>
        <w:t>ora2pg</w:t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362325" cy="5238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rPr>
          <w:sz w:val="24"/>
          <w:szCs w:val="24"/>
        </w:rPr>
      </w:pP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安装oracle_fdw</w:t>
      </w:r>
    </w:p>
    <w:p>
      <w:pPr>
        <w:pStyle w:val="25"/>
        <w:numPr>
          <w:ilvl w:val="0"/>
          <w:numId w:val="6"/>
        </w:numPr>
        <w:spacing w:line="240" w:lineRule="auto"/>
        <w:ind w:firstLineChars="0"/>
        <w:outlineLvl w:val="1"/>
        <w:rPr>
          <w:vanish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</w:p>
    <w:p>
      <w:pPr>
        <w:spacing w:line="240" w:lineRule="auto"/>
        <w:ind w:firstLine="900" w:firstLineChars="375"/>
        <w:rPr>
          <w:sz w:val="24"/>
          <w:szCs w:val="24"/>
        </w:rPr>
      </w:pPr>
      <w:r>
        <w:rPr>
          <w:sz w:val="24"/>
          <w:szCs w:val="24"/>
        </w:rPr>
        <w:t>https://github.com/laurenz/oracle_fdw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下载到 /home/postgres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安装步骤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tar -zxvf oracle_fdw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ORACLE_FDW_2_6_0.tar.gz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3935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cd oracle_fdw-ORACLE_FDW_2_6_0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685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添加环境变量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vi .bash_profile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PATH=$PATH:$HOME/bin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PG_HOME=/data01/app/postgresql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ORACLE_HOME=/usr/lib/oracle/11.2/client64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LD_LIBRARY_PATH=$PG_HOME/lib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PGDATA=/data01/pgsql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PATH=$PG_HOME/bin:$ORACLE_HOME/bin:$PATH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PATH=$PATH:$PG_HOME/.local/bin:$PG_HOME/bin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LD_LIBRARY_PATH=/usr/lib/oracle/11.2/client64/lib:$LD_LIBRARY_PATH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TNS_ADMIN=$ORACLE_HOME/network/admin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PG_HOME=/data01/app/postgresql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LD_LIBRARY_PATH=$PG_HOME/lib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PGDATA=/data01/pgsql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PATH=$PG_HOME/bin:$PATH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PATH=$PATH:$PG_HOME/.local/bin:$PG_HOME/bin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117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修改/</w:t>
      </w:r>
      <w:r>
        <w:rPr>
          <w:sz w:val="24"/>
          <w:szCs w:val="24"/>
        </w:rPr>
        <w:t>etc/ld.so.conf</w:t>
      </w:r>
      <w:r>
        <w:rPr>
          <w:rFonts w:hint="eastAsia"/>
          <w:sz w:val="24"/>
          <w:szCs w:val="24"/>
        </w:rPr>
        <w:t>添加一行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/usr/lib/oracle/11.2/client64/lib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2771775" cy="6667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运行ldconfig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238500" cy="3333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数据库加载插件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305175" cy="5334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新建tnsnames.ora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cd /usr/lib/oracle/11.2/client64/network/admin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vi </w:t>
      </w:r>
      <w:r>
        <w:rPr>
          <w:rFonts w:hint="eastAsia"/>
          <w:sz w:val="24"/>
          <w:szCs w:val="24"/>
        </w:rPr>
        <w:t>tnsnames.ora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 xml:space="preserve">test_oracle =  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 xml:space="preserve">(DESCRIPTION = 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(ADDRESS_LIST=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(ADDRESS=(PROTOCOL=TCP)(HOST=MPMUAToracle01.beta.hic.cloud)(PORT=1521))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(CONNECT_DATA=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(SERVICE_NAME=MPMUAT_srv)</w:t>
      </w:r>
    </w:p>
    <w:p>
      <w:pPr>
        <w:pStyle w:val="25"/>
        <w:spacing w:line="240" w:lineRule="auto"/>
        <w:ind w:left="992" w:firstLine="480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379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修改/etc/host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文件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>127.0.0.1 kwebtmpmgp0001.novalocal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cat </w:t>
      </w:r>
      <w:r>
        <w:rPr>
          <w:rFonts w:hint="eastAsia"/>
          <w:sz w:val="24"/>
          <w:szCs w:val="24"/>
        </w:rPr>
        <w:t>/etc/host</w:t>
      </w:r>
      <w:r>
        <w:rPr>
          <w:sz w:val="24"/>
          <w:szCs w:val="24"/>
        </w:rPr>
        <w:t>s</w:t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943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rPr>
          <w:sz w:val="24"/>
          <w:szCs w:val="24"/>
        </w:rPr>
      </w:pP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数据库准备</w:t>
      </w:r>
    </w:p>
    <w:p>
      <w:pPr>
        <w:pStyle w:val="25"/>
        <w:numPr>
          <w:ilvl w:val="0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查看原数据库信息</w:t>
      </w:r>
      <w:r>
        <w:rPr>
          <w:sz w:val="24"/>
          <w:szCs w:val="24"/>
        </w:rPr>
        <w:t xml:space="preserve"> </w:t>
      </w:r>
    </w:p>
    <w:p>
      <w:pPr>
        <w:pStyle w:val="25"/>
        <w:numPr>
          <w:ilvl w:val="1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 w:ascii="Arial" w:hAnsi="Arial"/>
        </w:rPr>
        <w:t>查原库oracle对象</w:t>
      </w:r>
    </w:p>
    <w:p>
      <w:pPr>
        <w:pStyle w:val="25"/>
        <w:tabs>
          <w:tab w:val="left" w:pos="432"/>
          <w:tab w:val="left" w:pos="567"/>
        </w:tabs>
        <w:spacing w:line="240" w:lineRule="auto"/>
        <w:ind w:left="936" w:firstLine="0" w:firstLineChars="0"/>
        <w:jc w:val="both"/>
      </w:pPr>
      <w:r>
        <w:rPr>
          <w:rFonts w:hint="eastAsia"/>
          <w:sz w:val="24"/>
          <w:szCs w:val="24"/>
        </w:rPr>
        <w:t xml:space="preserve"> </w:t>
      </w:r>
      <w:r>
        <w:t>select object_type,count(*) from dba_objects where owner='INFODBA' group by object_type;</w:t>
      </w:r>
    </w:p>
    <w:p>
      <w:pPr>
        <w:pStyle w:val="25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1981200" cy="198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 w:ascii="Arial" w:hAnsi="Arial"/>
        </w:rPr>
        <w:t>查看原库每张表的大小和记录</w:t>
      </w:r>
    </w:p>
    <w:p>
      <w:pPr>
        <w:pStyle w:val="25"/>
        <w:ind w:left="992" w:firstLine="0" w:firstLineChars="0"/>
        <w:outlineLvl w:val="9"/>
        <w:rPr>
          <w:sz w:val="24"/>
          <w:szCs w:val="24"/>
        </w:rPr>
      </w:pPr>
      <w:r>
        <w:t>select table_name,round((num_rows * avg_row_len) / 1024 /1024,2) AS table_size_mb,num_rows from all_tables where owner = 'INFODBA' and num_rows is not null order by 2 desc;</w:t>
      </w:r>
    </w:p>
    <w:p>
      <w:pPr>
        <w:pStyle w:val="25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3867150" cy="3086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数据库准备</w:t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</w:rPr>
        <w:t>新建用户</w:t>
      </w:r>
    </w:p>
    <w:p>
      <w:pPr>
        <w:spacing w:line="240" w:lineRule="auto"/>
        <w:ind w:left="1260" w:leftChars="600"/>
      </w:pPr>
      <w:r>
        <w:rPr>
          <w:rFonts w:hint="eastAsia"/>
        </w:rPr>
        <w:t>CREATE USER infodba SUPERUSER PASSWORD 'in</w:t>
      </w:r>
      <w:r>
        <w:t>fodba</w:t>
      </w:r>
      <w:r>
        <w:rPr>
          <w:rFonts w:hint="eastAsia"/>
        </w:rPr>
        <w:t>';</w:t>
      </w:r>
    </w:p>
    <w:p>
      <w:pPr>
        <w:spacing w:line="240" w:lineRule="auto"/>
        <w:ind w:left="1260" w:leftChars="600"/>
      </w:pPr>
      <w:r>
        <w:rPr>
          <w:rFonts w:hint="eastAsia"/>
        </w:rPr>
        <w:t>CREATE USER replica PASSWORD '123456' REPLICATION;</w:t>
      </w:r>
    </w:p>
    <w:p>
      <w:pPr>
        <w:spacing w:line="240" w:lineRule="auto"/>
        <w:ind w:left="1260" w:leftChars="600"/>
      </w:pPr>
      <w:r>
        <w:rPr>
          <w:rFonts w:hint="eastAsia"/>
        </w:rPr>
        <w:t>CREATE USER pgrewind SUPERUSER PASSWORD '123456';</w:t>
      </w:r>
    </w:p>
    <w:p>
      <w:pPr>
        <w:spacing w:line="240" w:lineRule="auto"/>
        <w:ind w:left="1260" w:leftChars="600"/>
      </w:pPr>
      <w:r>
        <w:rPr>
          <w:rFonts w:hint="eastAsia"/>
        </w:rPr>
        <w:t>create user TcClusterDB password 'tcclusterdb';</w:t>
      </w:r>
    </w:p>
    <w:p>
      <w:pPr>
        <w:spacing w:line="240" w:lineRule="auto"/>
        <w:ind w:left="1260" w:leftChars="600"/>
        <w:rPr>
          <w:rFonts w:hint="eastAsia"/>
        </w:rPr>
      </w:pPr>
      <w:r>
        <w:drawing>
          <wp:inline distT="0" distB="0" distL="114300" distR="114300">
            <wp:extent cx="4953000" cy="13017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2.2新建表空间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-- infodba_idata   /data01/pgsql/tc/infodba_idata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-- infodba_ilog    /data01/pgsql/tc/infodba_ilog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-- infodba_indx   /data01/pgsql/tc/infodba_index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 xml:space="preserve">  --tcclusterdb_idata  /data01/pgsql/tc/tcclusterdb_idata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 xml:space="preserve">  mkdir -p /data01/pgsql/tc/infodba_idata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 xml:space="preserve">  mkdir -p /data01/pgsql/tc/infodba_ilog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 xml:space="preserve">  mkdir -p /data01/pgsql/tc/infodba_index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 xml:space="preserve">  mkdir -p /data01/pgsql/tc/tcclusterdb_idata</w:t>
      </w:r>
    </w:p>
    <w:p>
      <w:pPr>
        <w:pStyle w:val="25"/>
        <w:numPr>
          <w:ilvl w:val="1"/>
          <w:numId w:val="0"/>
        </w:numPr>
        <w:ind w:left="420" w:leftChars="200" w:hanging="567"/>
        <w:outlineLvl w:val="9"/>
      </w:pPr>
      <w:r>
        <w:t xml:space="preserve">  </w:t>
      </w:r>
      <w:r>
        <w:drawing>
          <wp:inline distT="0" distB="0" distL="114300" distR="114300">
            <wp:extent cx="4953000" cy="130175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TABLESPACE infodba_idata LOCATION '/data01/pgsql/tc/infodba_idata';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TABLESPACE infodba_ilog LOCATION '/data01/pgsql/tc/infodba_ilog';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TABLESPACE infodba_indx LOCATION '/data01/pgsql/tc/infodba_index';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TABLESPACE tcclusterdb_idata LOCATION '/data01/pgsql/tc/tcclusterdb_idata';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2405" cy="2635885"/>
            <wp:effectExtent l="0" t="0" r="10795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2.3新建库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DATABASE tc WITH  owner infodba  encoding 'UTF8' template template0 LC_COLLATE='C'  tablespace infodba_idata 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create database TcClusterDB with owner TcClusterDB encoding 'UTF8' template template0 lc_collate 'C' tablespace TcClusterDB_idata;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grant all privileges on database TcClusterDB to TcClusterDB;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grant CREATE ON TABLESPACE TcClusterDB_idata to TcClusterDB;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grant all privileges on database tc to infodba;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</w:pPr>
      <w:r>
        <w:t>grant CREATE ON TABLESPACE infodba_idata to infodba;</w:t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  <w:rPr>
          <w:sz w:val="24"/>
          <w:szCs w:val="24"/>
        </w:rPr>
      </w:pPr>
      <w:r>
        <w:drawing>
          <wp:inline distT="0" distB="0" distL="114300" distR="114300">
            <wp:extent cx="5266690" cy="1508125"/>
            <wp:effectExtent l="0" t="0" r="381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>修改认证md</w:t>
      </w:r>
      <w:r>
        <w:rPr>
          <w:sz w:val="24"/>
          <w:szCs w:val="24"/>
        </w:rPr>
        <w:t>5</w:t>
      </w:r>
    </w:p>
    <w:p>
      <w:pPr>
        <w:spacing w:line="240" w:lineRule="auto"/>
        <w:ind w:left="1050" w:leftChars="500"/>
      </w:pPr>
      <w:r>
        <w:t>vi postgres.conf</w:t>
      </w:r>
    </w:p>
    <w:p>
      <w:pPr>
        <w:spacing w:line="240" w:lineRule="auto"/>
        <w:ind w:left="1050" w:leftChars="500"/>
      </w:pPr>
      <w:r>
        <w:t>password_encryption = md5;</w:t>
      </w:r>
    </w:p>
    <w:p>
      <w:pPr>
        <w:spacing w:line="240" w:lineRule="auto"/>
        <w:ind w:left="1050" w:leftChars="500"/>
        <w:rPr>
          <w:rFonts w:hint="eastAsia"/>
        </w:rPr>
      </w:pPr>
      <w:r>
        <w:rPr>
          <w:snapToGrid/>
        </w:rPr>
        <w:drawing>
          <wp:inline distT="0" distB="0" distL="0" distR="0">
            <wp:extent cx="4495800" cy="5238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1050" w:leftChars="500"/>
      </w:pPr>
      <w:r>
        <w:rPr>
          <w:rFonts w:hint="eastAsia"/>
        </w:rPr>
        <w:t>重设密码</w:t>
      </w:r>
    </w:p>
    <w:p>
      <w:pPr>
        <w:spacing w:line="240" w:lineRule="auto"/>
        <w:ind w:left="1050" w:leftChars="500"/>
        <w:rPr>
          <w:rFonts w:hint="eastAsia"/>
        </w:rPr>
      </w:pPr>
      <w:r>
        <w:t>Alter user infodba password ‘infodba’;</w:t>
      </w:r>
    </w:p>
    <w:p>
      <w:pPr>
        <w:spacing w:line="240" w:lineRule="auto"/>
        <w:ind w:left="1050" w:leftChars="500"/>
        <w:rPr>
          <w:rFonts w:hint="eastAsia"/>
        </w:rPr>
      </w:pPr>
      <w:r>
        <w:rPr>
          <w:snapToGrid/>
        </w:rPr>
        <w:drawing>
          <wp:inline distT="0" distB="0" distL="0" distR="0">
            <wp:extent cx="3905250" cy="466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0"/>
        </w:numPr>
        <w:ind w:left="840" w:leftChars="400" w:hanging="567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迁移为了方便创建的函数</w:t>
      </w:r>
    </w:p>
    <w:p>
      <w:pPr>
        <w:pStyle w:val="25"/>
        <w:numPr>
          <w:ilvl w:val="0"/>
          <w:numId w:val="8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新建函数及表</w:t>
      </w:r>
    </w:p>
    <w:p>
      <w:pPr>
        <w:pStyle w:val="25"/>
        <w:numPr>
          <w:ilvl w:val="1"/>
          <w:numId w:val="8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新建传输任务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8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删除函数及表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>O</w:t>
      </w:r>
      <w:r>
        <w:rPr>
          <w:rFonts w:hint="eastAsia"/>
          <w:b/>
          <w:sz w:val="36"/>
          <w:szCs w:val="36"/>
        </w:rPr>
        <w:t>racle数据库表、索引迁移到PG库</w:t>
      </w:r>
    </w:p>
    <w:p>
      <w:pPr>
        <w:pStyle w:val="25"/>
        <w:numPr>
          <w:ilvl w:val="0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使用flashsync导表结构</w:t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选择引擎</w:t>
      </w:r>
    </w:p>
    <w:p>
      <w:pPr>
        <w:pStyle w:val="25"/>
        <w:spacing w:before="312"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1493520"/>
            <wp:effectExtent l="0" t="0" r="2540" b="0"/>
            <wp:docPr id="56" name="图片 56" descr="C:\Users\pWX1267894\AppData\Roaming\eSpace_Desktop\UserData\pwx1267894\imagefiles\originalImgfiles\607A8C18-5675-409F-812E-AAD68C502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pWX1267894\AppData\Roaming\eSpace_Desktop\UserData\pwx1267894\imagefiles\originalImgfiles\607A8C18-5675-409F-812E-AAD68C502986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创建任务</w:t>
      </w:r>
    </w:p>
    <w:p>
      <w:pPr>
        <w:pStyle w:val="25"/>
        <w:spacing w:before="312"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904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选择对象</w:t>
      </w:r>
    </w:p>
    <w:p>
      <w:pPr>
        <w:pStyle w:val="25"/>
        <w:spacing w:before="312"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4135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before="312"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排除表m</w:t>
      </w:r>
      <w:r>
        <w:rPr>
          <w:sz w:val="24"/>
          <w:szCs w:val="24"/>
        </w:rPr>
        <w:t>mv_spatial_cell_index</w:t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过滤数据</w:t>
      </w:r>
    </w:p>
    <w:p>
      <w:pPr>
        <w:pStyle w:val="25"/>
        <w:spacing w:before="312"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308735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预检查</w:t>
      </w:r>
    </w:p>
    <w:p>
      <w:pPr>
        <w:pStyle w:val="25"/>
        <w:spacing w:before="312"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6068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确认任务</w:t>
      </w:r>
    </w:p>
    <w:p>
      <w:pPr>
        <w:pStyle w:val="25"/>
        <w:spacing w:before="312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099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flashsync导表数据</w:t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选择引擎</w:t>
      </w:r>
    </w:p>
    <w:p>
      <w:pPr>
        <w:pStyle w:val="25"/>
        <w:spacing w:before="312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8338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迁移并发度</w:t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创建任务</w:t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3571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选择对象</w:t>
      </w:r>
    </w:p>
    <w:p>
      <w:pPr>
        <w:pStyle w:val="25"/>
        <w:spacing w:before="312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41947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排除表m</w:t>
      </w:r>
      <w:r>
        <w:rPr>
          <w:sz w:val="24"/>
          <w:szCs w:val="24"/>
        </w:rPr>
        <w:t>mv_spatial_cell_index</w:t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过滤数据</w:t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7635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预检查</w:t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35343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确认任务</w:t>
      </w:r>
    </w:p>
    <w:p>
      <w:pPr>
        <w:pStyle w:val="25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025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 xml:space="preserve">mmv_spatial_cell_index </w:t>
      </w:r>
      <w:r>
        <w:rPr>
          <w:rFonts w:hint="eastAsia"/>
          <w:sz w:val="24"/>
          <w:szCs w:val="24"/>
        </w:rPr>
        <w:t>（ora</w:t>
      </w:r>
      <w:r>
        <w:rPr>
          <w:sz w:val="24"/>
          <w:szCs w:val="24"/>
        </w:rPr>
        <w:t>2pg -c ora2pg.conf -a mmv_spatial_cell_index -o mmv.sql</w:t>
      </w:r>
      <w:r>
        <w:rPr>
          <w:rFonts w:hint="eastAsia"/>
          <w:sz w:val="24"/>
          <w:szCs w:val="24"/>
        </w:rPr>
        <w:t>）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TABLE mmv_spatial_cell_index (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puid varchar(15)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spatial_rep varchar(15)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cell_id numeric(38)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occ_path_prefix varchar(900)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occ_path_suffix varchar(4000),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pxmin bigint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ymin bigint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zmin bigint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pxmax bigint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ymax bigint NOT NULL,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zmax bigint NOT NULL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) 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UNIQUE INDEX mmvspatialcellindex_puid_pk ON mmv_spatial_cell_index (puid);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INDEX mmv_spatial_cellid1 ON mmv_spatial_cell_index (cell_id);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INDEX mmv_spatial_occpathprefix1 ON mmv_spatial_cell_index (occ_path_prefix);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INDEX mmv_spatial_spatialrep1 ON mmv_spatial_cell_index (spatial_rep);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PUID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SPATIAL_REP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CELL_ID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OCC_PATH_PREFIX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pXMIN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YMIN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ZMIN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pXMAX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YMAX SET NOT NULL;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ALTER TABLE mmv_spatial_cell_index ALTER COLUMN ZMAX SET NOT NULL;</w:t>
      </w:r>
    </w:p>
    <w:p>
      <w:pPr>
        <w:pStyle w:val="25"/>
        <w:spacing w:before="312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再使用工具flashsync把数据导入。</w:t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50330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索引报错处理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rebuild index piph6specialoperationreq_0 error,error:index row size 2808 exceeds btree version 4 maximum 2704 for index "piph6specialoperationreq_0" DETAIL: Index row references tuple (8386,36) in relation "ph6specialoperationreq". HINT: Values larger than 1/3 of a buffer page cannot be indexed. Consider a function index of an MD5 hash of the value, or use full text indexing.</w:t>
      </w:r>
    </w:p>
    <w:p>
      <w:pPr>
        <w:pStyle w:val="25"/>
        <w:spacing w:before="312"/>
        <w:ind w:left="992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解决方案：</w:t>
      </w:r>
    </w:p>
    <w:p>
      <w:pPr>
        <w:pStyle w:val="25"/>
        <w:spacing w:before="312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extension pg_trgm;</w:t>
      </w:r>
    </w:p>
    <w:p>
      <w:pPr>
        <w:pStyle w:val="25"/>
        <w:spacing w:before="312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create index ph6specialoperationreq_0 on ph6specialoperationreq using gin (PVAL_0 gin_trgm_ops);</w:t>
      </w:r>
    </w:p>
    <w:p>
      <w:pPr>
        <w:pStyle w:val="25"/>
        <w:spacing w:line="240" w:lineRule="auto"/>
        <w:ind w:left="1208" w:leftChars="575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33425"/>
            <wp:effectExtent l="0" t="0" r="254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安装插件create extension pg_trgm;报错信息是extenction文件目录中缺少control文件。应该是编译信息没有遍全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>( tar -zxvf postgresql-14.8.tar.gz -C /app/install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 xml:space="preserve"> cd /app/install/postgresql-14.8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 xml:space="preserve"> ./configure –prefix=/app/postgresql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sz w:val="24"/>
          <w:szCs w:val="24"/>
        </w:rPr>
        <w:t xml:space="preserve"> make world &amp;&amp; make install-world)</w:t>
      </w: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</w:p>
    <w:p>
      <w:pPr>
        <w:pStyle w:val="25"/>
        <w:spacing w:line="240" w:lineRule="auto"/>
        <w:ind w:left="1208" w:leftChars="575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再然后在flashsync,目标表索引重建详情 选择状态 “已失败”，点击“重试”</w:t>
      </w:r>
    </w:p>
    <w:p>
      <w:pPr>
        <w:pStyle w:val="25"/>
        <w:spacing w:line="240" w:lineRule="auto"/>
        <w:ind w:left="1208" w:leftChars="575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0210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oracle数据库迁移约束、序列、视图、过程、函数、包到PG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all</w:t>
      </w:r>
      <w:r>
        <w:rPr>
          <w:sz w:val="24"/>
          <w:szCs w:val="24"/>
        </w:rPr>
        <w:t xml:space="preserve"> comp.op_user_tables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);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select * from tmp1; 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2952750" cy="1457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O</w:t>
      </w:r>
      <w:r>
        <w:rPr>
          <w:rFonts w:hint="eastAsia"/>
        </w:rPr>
        <w:t>racle:</w:t>
      </w:r>
    </w:p>
    <w:p>
      <w:pPr>
        <w:spacing w:line="240" w:lineRule="auto"/>
        <w:ind w:firstLine="420" w:firstLineChars="200"/>
      </w:pPr>
      <w:r>
        <w:t xml:space="preserve">select count(*) from user_tables; </w:t>
      </w:r>
    </w:p>
    <w:p>
      <w:pPr>
        <w:spacing w:line="240" w:lineRule="auto"/>
        <w:ind w:firstLine="420" w:firstLineChars="200"/>
        <w:rPr>
          <w:rFonts w:hint="eastAsia"/>
        </w:rPr>
      </w:pPr>
      <w:r>
        <w:rPr>
          <w:snapToGrid/>
        </w:rPr>
        <w:drawing>
          <wp:inline distT="0" distB="0" distL="0" distR="0">
            <wp:extent cx="3200400" cy="14192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Pg14:</w:t>
      </w:r>
    </w:p>
    <w:p>
      <w:pPr>
        <w:pStyle w:val="25"/>
        <w:spacing w:line="240" w:lineRule="auto"/>
        <w:ind w:left="105" w:leftChars="50" w:firstLine="315" w:firstLineChars="150"/>
      </w:pPr>
      <w:r>
        <w:t>SELECT COUNT(*) AS table_count</w:t>
      </w:r>
    </w:p>
    <w:p>
      <w:pPr>
        <w:pStyle w:val="25"/>
        <w:spacing w:line="240" w:lineRule="auto"/>
        <w:ind w:left="105" w:leftChars="50" w:firstLine="315" w:firstLineChars="150"/>
      </w:pPr>
      <w:r>
        <w:t>FROM information_schema.tables</w:t>
      </w:r>
    </w:p>
    <w:p>
      <w:pPr>
        <w:pStyle w:val="25"/>
        <w:spacing w:line="240" w:lineRule="auto"/>
        <w:ind w:left="840" w:firstLine="0" w:firstLineChars="0"/>
        <w:outlineLvl w:val="9"/>
      </w:pPr>
      <w:r>
        <w:t>WHERE table_schema = 'public' and table_type = 'BASE TABLE ';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4705350" cy="10763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索引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call comp.op_user_indexes();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select * from comp.tmp1;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2771775" cy="18954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630" w:leftChars="300"/>
      </w:pPr>
      <w:r>
        <w:t>oracle:</w:t>
      </w:r>
    </w:p>
    <w:p>
      <w:pPr>
        <w:spacing w:line="240" w:lineRule="auto"/>
        <w:ind w:left="630" w:leftChars="300" w:firstLine="210" w:firstLineChars="100"/>
      </w:pPr>
      <w:r>
        <w:t xml:space="preserve">select index_name as indexname from user_indexes i where i.index_name not like 'SYS_%'; </w:t>
      </w:r>
    </w:p>
    <w:p>
      <w:pPr>
        <w:spacing w:line="240" w:lineRule="auto"/>
        <w:ind w:left="630" w:leftChars="300"/>
      </w:pPr>
      <w:r>
        <w:t>pg:</w:t>
      </w:r>
    </w:p>
    <w:p>
      <w:pPr>
        <w:spacing w:line="240" w:lineRule="auto"/>
        <w:ind w:left="630" w:leftChars="300" w:firstLine="210" w:firstLineChars="100"/>
      </w:pPr>
      <w:r>
        <w:t>select upper(indexname) from pg_indexes where schemaname = '</w:t>
      </w:r>
      <w:r>
        <w:rPr>
          <w:rFonts w:hint="eastAsia"/>
        </w:rPr>
        <w:t>public</w:t>
      </w:r>
      <w:r>
        <w:t>' and indexname not like '</w:t>
      </w:r>
      <w:r>
        <w:rPr>
          <w:rFonts w:hint="eastAsia"/>
        </w:rPr>
        <w:t>sys</w:t>
      </w:r>
      <w:r>
        <w:t xml:space="preserve">_%'; 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约束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vi /data01/soft_tar/export_dir/ora2pg.conf 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--修改内容如下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 TYPE TABLE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69887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ora2pg -c /data01/soft_tar/export_dir/ora2pg.conf -o /data01/soft_tar/export_dir/test1/output.sql  &gt; /data01/soft_tar/export_dir/test1/output.sql.log</w:t>
      </w:r>
    </w:p>
    <w:p>
      <w:pPr>
        <w:pStyle w:val="25"/>
        <w:spacing w:line="240" w:lineRule="auto"/>
        <w:ind w:left="420" w:leftChars="20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51765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leftChars="400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查看有没有报错：</w:t>
      </w:r>
      <w:r>
        <w:rPr>
          <w:sz w:val="24"/>
          <w:szCs w:val="24"/>
        </w:rPr>
        <w:t>grep 'psql' output.sql.log</w:t>
      </w:r>
      <w:r>
        <w:rPr>
          <w:snapToGrid/>
        </w:rPr>
        <w:drawing>
          <wp:inline distT="0" distB="0" distL="0" distR="0">
            <wp:extent cx="5274310" cy="224790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产生的 output.sql 文件用 table_split.pl 处理下，将table的创建语句和constraint，index的创建语句分开。 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table_split.pl 内容如下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open(INPUT, "output.sql");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open(OUTPUT, "&gt;", "table.sql");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open(OUTPUT2, "&gt;", "constraints.sql");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open(OUTPUT3, "&gt;", "index.sql");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while(&lt;INPUT&gt;){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$str.=$_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@index=$str=~/CREATE\s*(?:UNIQUE)?\s*INDEX\s+\w+\s+ON[^\n]*;\n/igm;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@constraint=$str=~/ALTER\s*TABLE[^\n]*;\n/igm;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$str=~s/CREATE\s*(?:UNIQUE)?\s*INDEX\s+\w+\s+ON[^\n]*;\n//igm;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$str=~s/ALTER\s*TABLE[^\n]*;\n//igm;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print OUTPUT3 @index;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print OUTPUT2 @constraint;</w:t>
      </w:r>
    </w:p>
    <w:p>
      <w:pPr>
        <w:pStyle w:val="25"/>
        <w:spacing w:line="240" w:lineRule="auto"/>
        <w:ind w:left="84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568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运行 perl table_split.pl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4695825" cy="14954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导入约束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psql -U infodba -d tc -f constraints.sql &gt; constraints_output.log 2&gt;&amp;1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grep ‘psql’ constraints_output.log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psql:constraints.sql:53:ERROR:cannot alter system column “xmin”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psql:constraints.sql:56:ERROR:cannot alter system column “xmin”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psql:constraints.sql:7127:ERROR: multiple primary keys for table “pom_lock_keys”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(alter table pom_lock_keys add primary key(puid); ) –主键创造多次，可以忽略。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alter table mmv_spatial_cell_index alter column pxmin set not null;</w:t>
      </w:r>
    </w:p>
    <w:p>
      <w:pPr>
        <w:pStyle w:val="25"/>
        <w:spacing w:line="240" w:lineRule="auto"/>
        <w:ind w:left="840" w:firstLine="600" w:firstLineChars="25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alter table mmv_spatial_cell_index alter column pxmax set not null;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序列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vi /data01/soft_tar/export_dir/ora2pg.conf 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--修改内容如下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 TYPE SEQUENCE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0176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ora2pg -c /data01/soft_tar/export_dir/ora2pg.conf -o /data01/soft_tar/export_dir/test1/sequence.sql  &gt; /data01/soft_tar/export_dir/test1/sequence.sql.log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7533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 sequence.sql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把创建和设置schema删除。因为序列创建到public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7151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 -U infodba -d tc -f sequence.sql &gt; sequence_output.log 2&gt;&amp;1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检查：grep 'psql' sequence_output.log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查看oracle序列个数：select count(*) from user_sequences; 318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查看PG序列个数：select count(*) from information_schema.sequences where sequence_schema =CURRENT_SCHEMA; 318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检查哪些没有序列导入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call comp.op_user_seq();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select * from comp.tmp1;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2400300" cy="12763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视图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vi /data01/soft_tar/export_dir/ora2pg.conf 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--修改内容如下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TYPE VIEW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28104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ora2pg -c /data01/soft_tar/export_dir/ora2pg.conf -o /data01/soft_tar/export_dir/test1/view.sql  &gt; /data01/soft_tar/export_dir/test1/view.sql.log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80264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导入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 -U infodba -d tc -f view.sql &gt; view_output.log 2&gt;&amp;1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grep “psql” view_output.log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psql:view.sql:744: ERROR: function lpad(bigint,integer,unknown) does not exist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psql:view.sql:892: ERROR: function lpad(bigint,integer,unknown) does not exist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psql:view.sql:1116: ERROR: function lpad(bigint,integer,unknown) does not exist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解决方案：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OR REPLACE FUNCTION pg_catalog.lpad(bigint, integer, varchar)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RETURNS text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LANGUAGE sql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IMMUTABLE STRICT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AS $function$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 pg_catalog.lpad($1::text, $2, $3::text)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$function$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查看oracle视图数量：select count(*) from user_views;  284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查看pg视图数量：select count(*) from information_schema.views where table_schema = CURRENT_SCHEMA;  281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----有相差3个对比一下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Oracle：select view_name as table_name from user_views;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把它导入pg，表名为t1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Pg: select upper(table_name) from information_schema.views where table_schema ='public';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 * from t1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Except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 upper(table_name) from information_schema.views where table_schema ='public';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结果为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VL10N_EINFO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VL10N_VALUE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VL10N_AWP0CONTENTNAMS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OR REPLACE VIEW VL10N_EINFO AS 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1, 5 )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7, 1 )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9, 1 )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11, 4 )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SUBSTR( pval_0, 49, 240 ) AS 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PL10N_EINFO UNION ALL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PEINFO.puid,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'NONE'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lpad( pseq, 4, '0'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PEINFO,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PICML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WHERE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PICML.puid = PEINFO.puid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 PICML.VLA_487_5 = 0;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OR REPLACE VIEW VL10N_VALUE AS 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1, 5 )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7, 1 )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9, 1 )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11, 4 )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SUBSTR( pval_0, 49, 256 ) AS 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PL10N_VALUE UNION ALL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PVALUE.puid,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'NONE'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lpad( pseq, 4, '0'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PVALUE,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PSTXT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WHERE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PSTXT.puid = PVALUE.puid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 PSTXT.VLA_491_19 = 0;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OR REPLACE VIEW VL10N_AWP0CONTENTNAMES AS 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1, 5 )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7, 1 )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9, 1 )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SUBSTR( pval_0, 11, 4 )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SUBSTR( pval_0, 49, 128 ) AS 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PL10N_AWP0CONTENTNAMES UNION ALL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PAWP0CONTENTNAMES.puid,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'NONE' AS locale,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preference,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'M' AS status,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lpad( pseq, 4, '0' ) AS sequence_no,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pval_0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FROM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PAWP0CONTENTNAMES,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PAWP0TILETEMPLATE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WHERE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PAWP0TILETEMPLATE.puid = PAWP0CONTENTNAMES.puid 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 PAWP0TILETEMPLATE.VLA_1310_9 = 0;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检查是否全部导入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call comp.op_user_views();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select * from tmp1;</w:t>
      </w:r>
    </w:p>
    <w:p>
      <w:pPr>
        <w:pStyle w:val="25"/>
        <w:spacing w:line="240" w:lineRule="auto"/>
        <w:ind w:left="840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2657475" cy="12858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840" w:leftChars="400"/>
      </w:pPr>
      <w:r>
        <w:t>Oracle:</w:t>
      </w:r>
    </w:p>
    <w:p>
      <w:pPr>
        <w:spacing w:line="240" w:lineRule="auto"/>
        <w:ind w:left="840" w:leftChars="400" w:firstLine="210" w:firstLineChars="100"/>
      </w:pPr>
      <w:r>
        <w:t xml:space="preserve">Select count(*) from user_views;   </w:t>
      </w:r>
    </w:p>
    <w:p>
      <w:pPr>
        <w:spacing w:line="240" w:lineRule="auto"/>
        <w:ind w:left="840" w:leftChars="400"/>
      </w:pPr>
      <w:r>
        <w:t>Pg14:</w:t>
      </w:r>
    </w:p>
    <w:p>
      <w:pPr>
        <w:spacing w:line="240" w:lineRule="auto"/>
        <w:ind w:left="840" w:leftChars="400" w:firstLine="210" w:firstLineChars="100"/>
      </w:pPr>
      <w:r>
        <w:t>SELECT table_name</w:t>
      </w:r>
    </w:p>
    <w:p>
      <w:pPr>
        <w:spacing w:line="240" w:lineRule="auto"/>
        <w:ind w:left="840" w:leftChars="400" w:firstLine="210" w:firstLineChars="100"/>
      </w:pPr>
      <w:r>
        <w:t>FROM information_schema.views</w:t>
      </w:r>
    </w:p>
    <w:p>
      <w:pPr>
        <w:pStyle w:val="25"/>
        <w:spacing w:line="240" w:lineRule="auto"/>
        <w:ind w:left="1680" w:leftChars="800" w:firstLine="0" w:firstLineChars="0"/>
        <w:outlineLvl w:val="9"/>
        <w:rPr>
          <w:rFonts w:hint="eastAsia"/>
          <w:sz w:val="24"/>
          <w:szCs w:val="24"/>
        </w:rPr>
      </w:pPr>
      <w:r>
        <w:t>WHERE table_schema = current_schema;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过程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 ora2pg.conf</w:t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--修改内容如下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 TYPE PROCEDURE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309620"/>
            <wp:effectExtent l="0" t="0" r="254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ora2pg -c /data01/soft_tar/export_dir/ora2pg.conf -o /data01/soft_tar/export_dir/test1/procedure.sql  &gt; /data01/soft_tar/export_dir/test1/procedure.sql.log</w:t>
      </w:r>
    </w:p>
    <w:p>
      <w:pPr>
        <w:pStyle w:val="25"/>
        <w:spacing w:line="240" w:lineRule="auto"/>
        <w:ind w:left="84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022985"/>
            <wp:effectExtent l="0" t="0" r="2540" b="571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840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导入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psql -U infodba -d tc -f procedure.sql &gt; procedure_output.log 2&gt;&amp;1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grep ‘psql’ procedure_output.log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psql:procedure.sql:59:ERROR: syntax error at or near “dbms_stats”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函数</w:t>
      </w:r>
    </w:p>
    <w:p>
      <w:pPr>
        <w:spacing w:line="240" w:lineRule="auto"/>
      </w:pPr>
      <w:r>
        <w:rPr>
          <w:rFonts w:hint="eastAsia"/>
          <w:sz w:val="24"/>
          <w:szCs w:val="24"/>
        </w:rPr>
        <w:t xml:space="preserve"> </w:t>
      </w: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FUNCTION</w:t>
      </w:r>
    </w:p>
    <w:p>
      <w:pPr>
        <w:spacing w:line="240" w:lineRule="auto"/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333565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10" w:firstLineChars="100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/data01/soft_tar/export_dir/test1/function.sql  &gt; /data01/soft_tar/export_dir/test1/function.sql.log</w:t>
      </w:r>
    </w:p>
    <w:p>
      <w:pPr>
        <w:spacing w:line="240" w:lineRule="auto"/>
        <w:ind w:firstLine="210" w:firstLineChars="100"/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93726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导入（注意把schema删除）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function</w:t>
      </w:r>
      <w:r>
        <w:rPr>
          <w:rFonts w:hint="eastAsia"/>
        </w:rPr>
        <w:t xml:space="preserve">.sql &gt; </w:t>
      </w:r>
      <w:r>
        <w:t>function</w:t>
      </w:r>
      <w:r>
        <w:rPr>
          <w:rFonts w:hint="eastAsia"/>
        </w:rPr>
        <w:t>_output.log 2&gt;&amp;1</w:t>
      </w:r>
    </w:p>
    <w:p>
      <w:pPr>
        <w:spacing w:line="240" w:lineRule="auto"/>
      </w:pPr>
      <w:r>
        <w:rPr>
          <w:rFonts w:hint="eastAsia"/>
        </w:rPr>
        <w:t xml:space="preserve"> </w:t>
      </w:r>
    </w:p>
    <w:p>
      <w:pPr>
        <w:spacing w:line="240" w:lineRule="auto"/>
      </w:pPr>
      <w:r>
        <w:rPr>
          <w:rFonts w:hint="eastAsia"/>
        </w:rPr>
        <w:t>g</w:t>
      </w:r>
      <w:r>
        <w:t>rep ‘psql’ function_output.log</w:t>
      </w:r>
    </w:p>
    <w:p>
      <w:pPr>
        <w:spacing w:line="240" w:lineRule="auto"/>
        <w:rPr>
          <w:color w:val="FF0000"/>
        </w:rPr>
      </w:pPr>
      <w:r>
        <w:rPr>
          <w:rFonts w:hint="eastAsia"/>
        </w:rPr>
        <w:t>p</w:t>
      </w:r>
      <w:r>
        <w:t xml:space="preserve">sql:function.sql:81:ERROR:syntax error at or near “is”  </w:t>
      </w:r>
      <w:r>
        <w:rPr>
          <w:color w:val="FF0000"/>
          <w:highlight w:val="yellow"/>
        </w:rPr>
        <w:t>---</w:t>
      </w:r>
      <w:r>
        <w:rPr>
          <w:rFonts w:hint="eastAsia"/>
          <w:color w:val="FF0000"/>
          <w:highlight w:val="yellow"/>
        </w:rPr>
        <w:t>此函数初始化里有，直接复制初始化库的。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包</w:t>
      </w:r>
    </w:p>
    <w:p>
      <w:pPr>
        <w:spacing w:line="240" w:lineRule="auto"/>
      </w:pPr>
      <w:r>
        <w:rPr>
          <w:rFonts w:hint="eastAsia"/>
          <w:sz w:val="24"/>
          <w:szCs w:val="24"/>
        </w:rPr>
        <w:t xml:space="preserve"> </w:t>
      </w:r>
      <w:r>
        <w:t>Vi ora2pg.conf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--</w:t>
      </w:r>
      <w:r>
        <w:rPr>
          <w:rFonts w:hint="eastAsia"/>
        </w:rPr>
        <w:t>修改内容如下</w:t>
      </w:r>
    </w:p>
    <w:p>
      <w:pPr>
        <w:spacing w:line="240" w:lineRule="auto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PACKAGE</w:t>
      </w:r>
    </w:p>
    <w:p>
      <w:pPr>
        <w:spacing w:line="240" w:lineRule="auto"/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324612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10" w:firstLineChars="100"/>
      </w:pPr>
      <w:r>
        <w:rPr>
          <w:rFonts w:hint="eastAsia"/>
        </w:rPr>
        <w:t>ora2pg</w:t>
      </w:r>
      <w:r>
        <w:t xml:space="preserve"> -</w:t>
      </w:r>
      <w:r>
        <w:rPr>
          <w:rFonts w:hint="eastAsia"/>
        </w:rPr>
        <w:t>c</w:t>
      </w:r>
      <w:r>
        <w:t xml:space="preserve"> /data01/soft_tar/export_dir/ora2pg.conf -o /data01/soft_tar/export_dir/test1/package.sql  &gt; /data01/soft_tar/export_dir/test1/package.sql.log</w:t>
      </w:r>
    </w:p>
    <w:p>
      <w:pPr>
        <w:spacing w:line="240" w:lineRule="auto"/>
        <w:ind w:firstLine="210" w:firstLineChars="100"/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829945"/>
            <wp:effectExtent l="0" t="0" r="254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eastAsia"/>
        </w:rPr>
        <w:t>导入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tc</w:t>
      </w:r>
      <w:r>
        <w:t xml:space="preserve"> </w:t>
      </w:r>
      <w:r>
        <w:rPr>
          <w:rFonts w:hint="eastAsia"/>
        </w:rPr>
        <w:t xml:space="preserve">-f </w:t>
      </w:r>
      <w:r>
        <w:t>package</w:t>
      </w:r>
      <w:r>
        <w:rPr>
          <w:rFonts w:hint="eastAsia"/>
        </w:rPr>
        <w:t xml:space="preserve">.sql &gt; </w:t>
      </w:r>
      <w:r>
        <w:t>package</w:t>
      </w:r>
      <w:r>
        <w:rPr>
          <w:rFonts w:hint="eastAsia"/>
        </w:rPr>
        <w:t>_output.log 2&gt;&amp;1</w:t>
      </w:r>
    </w:p>
    <w:p>
      <w:pPr>
        <w:spacing w:line="240" w:lineRule="auto"/>
      </w:pP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数据量的检查</w:t>
      </w:r>
    </w:p>
    <w:p>
      <w:pPr>
        <w:pStyle w:val="25"/>
        <w:spacing w:line="240" w:lineRule="auto"/>
        <w:ind w:left="840" w:firstLine="480"/>
        <w:outlineLvl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1）在oracle数据库中执行：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table TMP_GET_ACTURAL_TABLE_COUNT(table_name varchar(50),table_cnt int);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select * from TMP_GET_ACTURAL_TABLE_COUNT;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CREATE OR REPLACE PROCEDURE GET_ACTURAL_TABLE_COUNT(isrun integer) AUTHID CURRENT_USER IS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cursor_sql SYS_REFCURSOR;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record_count number;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FOR cursor_sql IN (SELECT table_name FROM user_tables ) LOOP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EXECUTE IMMEDIATE 'SELECT COUNT(*) FROM ' || cursor_sql.table_name INTO record_count;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INSERT INTO TMP_GET_ACTURAL_TABLE_COUNT (table_name, table_cnt) VALUES (cursor_sql.table_name, record_count);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COMMIT;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END LOOP;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COMMIT;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END;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/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truncate table TMP_GET_ACTURAL_TABLE_COUNT;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call GET_ACTURAL_TABLE_COUNT(1);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commit;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2）在postgresql数据库中执行。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create table TMP_GET_ACTURAL_TABLE_COUNT(table_name varchar(50),table_cnt bigint);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CREATE OR REPLACE PROCEDURE GET_ACTURAL_TABLE_COUNT(isrun integer)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language plpgsql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AS $$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declare 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table_count bigint;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cursor_sql record;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for cursor_sql in(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select table_name from information_schema.tables where table_schema='public' and table_type ='BASE TABLE'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) loop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execute 'SELECT COUNT(*) FROM ' || cursor_sql.table_name INTO table_count;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insert into TMP_GET_ACTURAL_TABLE_COUNT(table_name,table_cnt) values(cursor_sql.table_name,table_count);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commit;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 end loop;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end;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$$;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truncate table TMP_GET_ACTURAL_TABLE_COUNT;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/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call GET_ACTURAL_TABLE_COUNT(1);</w:t>
      </w:r>
    </w:p>
    <w:p>
      <w:pPr>
        <w:pStyle w:val="25"/>
        <w:spacing w:line="240" w:lineRule="auto"/>
        <w:ind w:left="840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/</w:t>
      </w:r>
    </w:p>
    <w:p>
      <w:pPr>
        <w:pStyle w:val="25"/>
        <w:spacing w:line="240" w:lineRule="auto"/>
        <w:ind w:left="840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select * from TMP_GET_ACTURAL_TABLE_COUNT;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oracle迁移的数据库与初始化数据库比较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call pp_user_tables();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* from tmp1;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312"/>
        </w:tabs>
        <w:spacing w:line="240" w:lineRule="auto"/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t>pg_dump -s -t pfndoimpactingobjects -f output_file.sql tc_test</w:t>
      </w:r>
    </w:p>
    <w:p>
      <w:pPr>
        <w:spacing w:line="240" w:lineRule="auto"/>
        <w:ind w:firstLine="210" w:firstLineChars="100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  <w:r>
        <w:t xml:space="preserve">    </w:t>
      </w:r>
    </w:p>
    <w:p>
      <w:pPr>
        <w:spacing w:line="240" w:lineRule="auto"/>
        <w:ind w:firstLine="210" w:firstLineChars="100"/>
      </w:pPr>
      <w:r>
        <w:rPr>
          <w:rFonts w:hint="eastAsia"/>
        </w:rPr>
        <w:t>g</w:t>
      </w:r>
      <w:r>
        <w:t>rep 'psql' output.log</w:t>
      </w:r>
    </w:p>
    <w:p>
      <w:pPr>
        <w:pStyle w:val="25"/>
        <w:numPr>
          <w:ilvl w:val="0"/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索引</w:t>
      </w:r>
    </w:p>
    <w:p>
      <w:pPr>
        <w:pStyle w:val="25"/>
        <w:numPr>
          <w:ilvl w:val="0"/>
          <w:numId w:val="0"/>
        </w:numPr>
        <w:spacing w:line="240" w:lineRule="auto"/>
        <w:ind w:left="420" w:leftChars="0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call pp_user_index() ;</w:t>
      </w:r>
    </w:p>
    <w:p>
      <w:pPr>
        <w:pStyle w:val="25"/>
        <w:numPr>
          <w:ilvl w:val="0"/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select * from tmp1;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序列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call PROCEDURE pp_user_seq();</w:t>
      </w:r>
    </w:p>
    <w:p>
      <w:pPr>
        <w:pStyle w:val="25"/>
        <w:numPr>
          <w:ilvl w:val="0"/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select * from tmp1;</w:t>
      </w:r>
    </w:p>
    <w:p>
      <w:pPr>
        <w:tabs>
          <w:tab w:val="left" w:pos="312"/>
        </w:tabs>
        <w:spacing w:line="240" w:lineRule="auto"/>
        <w:ind w:leftChars="200"/>
        <w:rPr>
          <w:highlight w:val="yellow"/>
        </w:rPr>
      </w:pPr>
      <w:r>
        <w:rPr>
          <w:highlight w:val="yellow"/>
        </w:rPr>
        <w:t>eim_uid_seed 和 qs_prod_path_seq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rFonts w:hint="default"/>
          <w:sz w:val="24"/>
          <w:szCs w:val="24"/>
          <w:lang w:val="en-US" w:eastAsia="zh-CN"/>
        </w:rPr>
      </w:pP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约束</w:t>
      </w:r>
    </w:p>
    <w:p>
      <w:pPr>
        <w:ind w:firstLine="435"/>
      </w:pPr>
      <w:r>
        <w:t xml:space="preserve">Select * from user_constraints where constraint_type =’P’;  </w:t>
      </w:r>
      <w:r>
        <w:rPr>
          <w:rFonts w:hint="eastAsia"/>
        </w:rPr>
        <w:t>数量1</w:t>
      </w:r>
    </w:p>
    <w:p>
      <w:pPr>
        <w:ind w:firstLine="435"/>
      </w:pPr>
      <w:r>
        <w:rPr>
          <w:rFonts w:hint="eastAsia"/>
        </w:rPr>
        <w:t>查看oracle外键约束</w:t>
      </w:r>
    </w:p>
    <w:p>
      <w:pPr>
        <w:ind w:firstLine="435"/>
      </w:pPr>
      <w:r>
        <w:t xml:space="preserve">Select * from user_constraints where constraint_type =’P’; </w:t>
      </w:r>
      <w:r>
        <w:rPr>
          <w:rFonts w:hint="eastAsia"/>
        </w:rPr>
        <w:t>数量5</w:t>
      </w:r>
    </w:p>
    <w:p>
      <w:pPr>
        <w:ind w:firstLine="435"/>
      </w:pPr>
      <w:r>
        <w:t>P</w:t>
      </w:r>
      <w:r>
        <w:rPr>
          <w:rFonts w:hint="eastAsia"/>
        </w:rPr>
        <w:t>g都导入。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视图</w:t>
      </w:r>
    </w:p>
    <w:p>
      <w:pPr>
        <w:tabs>
          <w:tab w:val="left" w:pos="312"/>
        </w:tabs>
        <w:spacing w:line="24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pp_user_views();</w:t>
      </w:r>
    </w:p>
    <w:p>
      <w:pPr>
        <w:pStyle w:val="25"/>
        <w:numPr>
          <w:ilvl w:val="0"/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select * from tmp1;</w:t>
      </w:r>
    </w:p>
    <w:p>
      <w:pPr>
        <w:tabs>
          <w:tab w:val="left" w:pos="312"/>
        </w:tabs>
        <w:spacing w:line="240" w:lineRule="auto"/>
        <w:rPr>
          <w:rFonts w:hint="default"/>
          <w:lang w:val="en-US" w:eastAsia="zh-CN"/>
        </w:rPr>
      </w:pPr>
    </w:p>
    <w:p>
      <w:pPr>
        <w:tabs>
          <w:tab w:val="left" w:pos="312"/>
        </w:tabs>
        <w:spacing w:line="240" w:lineRule="auto"/>
        <w:rPr>
          <w:rFonts w:hint="default"/>
          <w:lang w:val="en-US" w:eastAsia="zh-CN"/>
        </w:rPr>
      </w:pPr>
    </w:p>
    <w:p>
      <w:pPr>
        <w:tabs>
          <w:tab w:val="left" w:pos="312"/>
        </w:tabs>
        <w:spacing w:line="240" w:lineRule="auto"/>
        <w:ind w:firstLine="420" w:firstLineChars="200"/>
      </w:pPr>
      <w:r>
        <w:rPr>
          <w:rFonts w:hint="eastAsia"/>
        </w:rPr>
        <w:t>p</w:t>
      </w:r>
      <w:r>
        <w:t>g_dump -U infodba -d tc_test -t vl10n_fnd0instructions -s -f output_file.sql</w:t>
      </w:r>
    </w:p>
    <w:p>
      <w:pPr>
        <w:spacing w:line="240" w:lineRule="auto"/>
        <w:ind w:firstLine="420" w:firstLineChars="200"/>
      </w:pPr>
      <w:bookmarkStart w:id="0" w:name="_GoBack"/>
      <w:bookmarkEnd w:id="0"/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存储过程、函数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触发器</w:t>
      </w:r>
    </w:p>
    <w:p>
      <w:r>
        <w:t>pg_dump -U infodba -d tc_test -s -f triggers.sql</w:t>
      </w:r>
    </w:p>
    <w:p>
      <w:r>
        <w:t>cat triggers.sql|grep  'CREATE TRIGGER'  &gt;output_file.sql</w:t>
      </w:r>
    </w:p>
    <w:p>
      <w:pPr>
        <w:spacing w:line="240" w:lineRule="auto"/>
      </w:pPr>
      <w:r>
        <w:rPr>
          <w:rFonts w:hint="eastAsia"/>
        </w:rPr>
        <w:t>psql -U i</w:t>
      </w:r>
      <w:r>
        <w:t>nfodba</w:t>
      </w:r>
      <w:r>
        <w:rPr>
          <w:rFonts w:hint="eastAsia"/>
        </w:rPr>
        <w:t xml:space="preserve"> -d </w:t>
      </w:r>
      <w:r>
        <w:t>tc</w:t>
      </w:r>
      <w:r>
        <w:rPr>
          <w:rFonts w:hint="eastAsia"/>
        </w:rPr>
        <w:t xml:space="preserve"> -f </w:t>
      </w:r>
      <w:r>
        <w:t>output_file.sql</w:t>
      </w:r>
      <w:r>
        <w:rPr>
          <w:rFonts w:hint="eastAsia"/>
        </w:rPr>
        <w:t xml:space="preserve"> &gt; output.log 2&gt;&amp;1</w:t>
      </w:r>
    </w:p>
    <w:p>
      <w:pPr>
        <w:pStyle w:val="25"/>
        <w:numPr>
          <w:numId w:val="0"/>
        </w:numPr>
        <w:spacing w:line="240" w:lineRule="auto"/>
        <w:ind w:left="420" w:leftChars="0"/>
        <w:outlineLvl w:val="9"/>
        <w:rPr>
          <w:sz w:val="24"/>
          <w:szCs w:val="24"/>
        </w:rPr>
      </w:pP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验证数据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表结构的一致性全量验证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数据量的一致性-全量验证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数据本身一致性-抽查30%验证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数据编码的一致性-抽查30%验证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2023-9-23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11C43"/>
    <w:multiLevelType w:val="singleLevel"/>
    <w:tmpl w:val="F9511C4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0B446637"/>
    <w:multiLevelType w:val="multilevel"/>
    <w:tmpl w:val="0B446637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3B52917"/>
    <w:multiLevelType w:val="multilevel"/>
    <w:tmpl w:val="13B52917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5D1324D"/>
    <w:multiLevelType w:val="multilevel"/>
    <w:tmpl w:val="15D1324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E7181F"/>
    <w:multiLevelType w:val="multilevel"/>
    <w:tmpl w:val="26E7181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74C45B6"/>
    <w:multiLevelType w:val="multilevel"/>
    <w:tmpl w:val="274C45B6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ABD41E4"/>
    <w:multiLevelType w:val="multilevel"/>
    <w:tmpl w:val="2ABD41E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2CA2F1D"/>
    <w:multiLevelType w:val="multilevel"/>
    <w:tmpl w:val="32CA2F1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5CB01526"/>
    <w:multiLevelType w:val="multilevel"/>
    <w:tmpl w:val="5CB01526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1">
    <w:nsid w:val="666E69A4"/>
    <w:multiLevelType w:val="multilevel"/>
    <w:tmpl w:val="666E69A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Y3MDliYTQ3NzBlOTkxMWMxMWMxY2NkOTQ5ZjcxYWIifQ=="/>
  </w:docVars>
  <w:rsids>
    <w:rsidRoot w:val="007162BA"/>
    <w:rsid w:val="00020666"/>
    <w:rsid w:val="00035469"/>
    <w:rsid w:val="0005421F"/>
    <w:rsid w:val="000722BA"/>
    <w:rsid w:val="0009457C"/>
    <w:rsid w:val="000C421C"/>
    <w:rsid w:val="000F032E"/>
    <w:rsid w:val="00111EEF"/>
    <w:rsid w:val="0012175A"/>
    <w:rsid w:val="00122015"/>
    <w:rsid w:val="001470EC"/>
    <w:rsid w:val="00152B8F"/>
    <w:rsid w:val="001A2244"/>
    <w:rsid w:val="00224C02"/>
    <w:rsid w:val="00260647"/>
    <w:rsid w:val="0028666A"/>
    <w:rsid w:val="002B6125"/>
    <w:rsid w:val="002E676A"/>
    <w:rsid w:val="003055E4"/>
    <w:rsid w:val="00307760"/>
    <w:rsid w:val="00312EA6"/>
    <w:rsid w:val="0031329B"/>
    <w:rsid w:val="00322719"/>
    <w:rsid w:val="00362001"/>
    <w:rsid w:val="00365E4D"/>
    <w:rsid w:val="00381BDA"/>
    <w:rsid w:val="003C5394"/>
    <w:rsid w:val="003F1488"/>
    <w:rsid w:val="003F68FA"/>
    <w:rsid w:val="004130DB"/>
    <w:rsid w:val="00417C7C"/>
    <w:rsid w:val="00425F62"/>
    <w:rsid w:val="00463CB0"/>
    <w:rsid w:val="00465447"/>
    <w:rsid w:val="004925FF"/>
    <w:rsid w:val="004A6E22"/>
    <w:rsid w:val="004C5A7B"/>
    <w:rsid w:val="004F1956"/>
    <w:rsid w:val="0052233A"/>
    <w:rsid w:val="005339CD"/>
    <w:rsid w:val="005E1583"/>
    <w:rsid w:val="005F6EDF"/>
    <w:rsid w:val="00634265"/>
    <w:rsid w:val="00644293"/>
    <w:rsid w:val="00644BD9"/>
    <w:rsid w:val="006A60B8"/>
    <w:rsid w:val="006C400F"/>
    <w:rsid w:val="006E6F4F"/>
    <w:rsid w:val="006F0470"/>
    <w:rsid w:val="006F358E"/>
    <w:rsid w:val="007072DE"/>
    <w:rsid w:val="007162BA"/>
    <w:rsid w:val="0075012D"/>
    <w:rsid w:val="00772E79"/>
    <w:rsid w:val="00775BB5"/>
    <w:rsid w:val="00780144"/>
    <w:rsid w:val="008439B2"/>
    <w:rsid w:val="00863123"/>
    <w:rsid w:val="00871C55"/>
    <w:rsid w:val="00876E69"/>
    <w:rsid w:val="008C4169"/>
    <w:rsid w:val="008D68BB"/>
    <w:rsid w:val="008E78A6"/>
    <w:rsid w:val="00917CB7"/>
    <w:rsid w:val="00955D2B"/>
    <w:rsid w:val="009561BD"/>
    <w:rsid w:val="009A5FD6"/>
    <w:rsid w:val="009A77A4"/>
    <w:rsid w:val="009C2AD5"/>
    <w:rsid w:val="009D0237"/>
    <w:rsid w:val="009E18A0"/>
    <w:rsid w:val="009E1AE4"/>
    <w:rsid w:val="009F3A74"/>
    <w:rsid w:val="00A009C0"/>
    <w:rsid w:val="00A05CCF"/>
    <w:rsid w:val="00A1369C"/>
    <w:rsid w:val="00A207C7"/>
    <w:rsid w:val="00A25BE1"/>
    <w:rsid w:val="00A94F98"/>
    <w:rsid w:val="00A9757D"/>
    <w:rsid w:val="00AE53E5"/>
    <w:rsid w:val="00B112D6"/>
    <w:rsid w:val="00B46816"/>
    <w:rsid w:val="00B52BB4"/>
    <w:rsid w:val="00B76D03"/>
    <w:rsid w:val="00BF45CD"/>
    <w:rsid w:val="00C32C5C"/>
    <w:rsid w:val="00C53AFA"/>
    <w:rsid w:val="00CB4395"/>
    <w:rsid w:val="00CB59D1"/>
    <w:rsid w:val="00CC3296"/>
    <w:rsid w:val="00CF46A6"/>
    <w:rsid w:val="00D02C58"/>
    <w:rsid w:val="00D071F0"/>
    <w:rsid w:val="00D16C4C"/>
    <w:rsid w:val="00D24DD4"/>
    <w:rsid w:val="00D410A3"/>
    <w:rsid w:val="00D87114"/>
    <w:rsid w:val="00DA0AA1"/>
    <w:rsid w:val="00DC4537"/>
    <w:rsid w:val="00DE235F"/>
    <w:rsid w:val="00E24C11"/>
    <w:rsid w:val="00E758DC"/>
    <w:rsid w:val="00E81EEC"/>
    <w:rsid w:val="00E93B0E"/>
    <w:rsid w:val="00E97B6E"/>
    <w:rsid w:val="00EE2438"/>
    <w:rsid w:val="00EE58DB"/>
    <w:rsid w:val="00F06199"/>
    <w:rsid w:val="00F62076"/>
    <w:rsid w:val="00F76604"/>
    <w:rsid w:val="00FB476B"/>
    <w:rsid w:val="00FD52B5"/>
    <w:rsid w:val="00FF77C6"/>
    <w:rsid w:val="03C204C7"/>
    <w:rsid w:val="15CC687C"/>
    <w:rsid w:val="198B0D17"/>
    <w:rsid w:val="199D0A2A"/>
    <w:rsid w:val="272C6901"/>
    <w:rsid w:val="44F234EF"/>
    <w:rsid w:val="45C83B5E"/>
    <w:rsid w:val="664D46E2"/>
    <w:rsid w:val="7197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link w:val="26"/>
    <w:qFormat/>
    <w:uiPriority w:val="9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字符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1 字符"/>
    <w:basedOn w:val="10"/>
    <w:link w:val="2"/>
    <w:uiPriority w:val="9"/>
    <w:rPr>
      <w:rFonts w:ascii="Arial" w:hAnsi="Arial" w:eastAsia="黑体"/>
      <w:b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9.png"/><Relationship Id="rId98" Type="http://schemas.openxmlformats.org/officeDocument/2006/relationships/image" Target="media/image88.png"/><Relationship Id="rId97" Type="http://schemas.openxmlformats.org/officeDocument/2006/relationships/image" Target="media/image87.png"/><Relationship Id="rId96" Type="http://schemas.openxmlformats.org/officeDocument/2006/relationships/image" Target="media/image86.png"/><Relationship Id="rId95" Type="http://schemas.openxmlformats.org/officeDocument/2006/relationships/image" Target="media/image85.png"/><Relationship Id="rId94" Type="http://schemas.openxmlformats.org/officeDocument/2006/relationships/image" Target="media/image84.png"/><Relationship Id="rId93" Type="http://schemas.openxmlformats.org/officeDocument/2006/relationships/image" Target="media/image83.png"/><Relationship Id="rId92" Type="http://schemas.openxmlformats.org/officeDocument/2006/relationships/image" Target="media/image82.png"/><Relationship Id="rId91" Type="http://schemas.openxmlformats.org/officeDocument/2006/relationships/image" Target="media/image81.png"/><Relationship Id="rId90" Type="http://schemas.openxmlformats.org/officeDocument/2006/relationships/image" Target="media/image80.png"/><Relationship Id="rId9" Type="http://schemas.openxmlformats.org/officeDocument/2006/relationships/footer" Target="footer2.xml"/><Relationship Id="rId89" Type="http://schemas.openxmlformats.org/officeDocument/2006/relationships/image" Target="media/image79.png"/><Relationship Id="rId88" Type="http://schemas.openxmlformats.org/officeDocument/2006/relationships/image" Target="media/image78.png"/><Relationship Id="rId87" Type="http://schemas.openxmlformats.org/officeDocument/2006/relationships/image" Target="media/image77.png"/><Relationship Id="rId86" Type="http://schemas.openxmlformats.org/officeDocument/2006/relationships/image" Target="media/image76.png"/><Relationship Id="rId85" Type="http://schemas.openxmlformats.org/officeDocument/2006/relationships/image" Target="media/image75.png"/><Relationship Id="rId84" Type="http://schemas.openxmlformats.org/officeDocument/2006/relationships/image" Target="media/image74.png"/><Relationship Id="rId83" Type="http://schemas.openxmlformats.org/officeDocument/2006/relationships/image" Target="media/image73.png"/><Relationship Id="rId82" Type="http://schemas.openxmlformats.org/officeDocument/2006/relationships/image" Target="media/image72.png"/><Relationship Id="rId81" Type="http://schemas.openxmlformats.org/officeDocument/2006/relationships/image" Target="media/image71.png"/><Relationship Id="rId80" Type="http://schemas.openxmlformats.org/officeDocument/2006/relationships/image" Target="media/image70.png"/><Relationship Id="rId8" Type="http://schemas.openxmlformats.org/officeDocument/2006/relationships/footer" Target="footer1.xml"/><Relationship Id="rId79" Type="http://schemas.openxmlformats.org/officeDocument/2006/relationships/image" Target="media/image69.png"/><Relationship Id="rId78" Type="http://schemas.openxmlformats.org/officeDocument/2006/relationships/image" Target="media/image68.png"/><Relationship Id="rId77" Type="http://schemas.openxmlformats.org/officeDocument/2006/relationships/image" Target="media/image67.png"/><Relationship Id="rId76" Type="http://schemas.openxmlformats.org/officeDocument/2006/relationships/image" Target="media/image66.pn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header" Target="header3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numbering" Target="numbering.xml"/><Relationship Id="rId103" Type="http://schemas.openxmlformats.org/officeDocument/2006/relationships/image" Target="media/image93.png"/><Relationship Id="rId102" Type="http://schemas.openxmlformats.org/officeDocument/2006/relationships/image" Target="media/image92.png"/><Relationship Id="rId101" Type="http://schemas.openxmlformats.org/officeDocument/2006/relationships/image" Target="media/image91.png"/><Relationship Id="rId100" Type="http://schemas.openxmlformats.org/officeDocument/2006/relationships/image" Target="media/image90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53BF7-3239-4A78-AD89-D8F59AF75D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43</Pages>
  <Words>3126</Words>
  <Characters>17820</Characters>
  <Lines>148</Lines>
  <Paragraphs>41</Paragraphs>
  <TotalTime>3</TotalTime>
  <ScaleCrop>false</ScaleCrop>
  <LinksUpToDate>false</LinksUpToDate>
  <CharactersWithSpaces>20905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pengyongqiang</dc:creator>
  <cp:lastModifiedBy>gaptom</cp:lastModifiedBy>
  <dcterms:modified xsi:type="dcterms:W3CDTF">2023-09-23T14:25:49Z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(3)YYHoacpmcElI5J48CV5QjAxfnrQeqz6S10up0Vs93ynPlhZwQfdZmVmcgleP/5nbcxh7Y0+Y
ue5fyA3atd9tAoIWwX3XblurjrnOs8lrDKnX2VQVFCyrZiOxe8cqAWP4nW2dpH/h9/JfTIoe
rQb09lQ/fSUNhHN4TMSO+GsvK5EBNXfQiYAg1XUF326Mpc7TStmtTT+xaL6rsJwne7XD5UFs
RhFFVfJRD3+hYdrgdK</vt:lpwstr>
  </property>
  <property fmtid="{D5CDD505-2E9C-101B-9397-08002B2CF9AE}" pid="7" name="_2015_ms_pID_7253431">
    <vt:lpwstr>8wGj4wgpsq7IWAozC3UN7evztGj0hzYdHYRAQ+iBxGvfhczunl8MW0
YuimfrjRzd9/cHu+FFn1xCNFx9Gw2PRpAie0FnMUtaDiv/fsB1IBCAqbKymsvBXiRdphkFG9
0I4CKClhK8JM3l4ftCe4sEQpE2TmLiR1B/mEzsaO71bgqpzErljDkULkZmWGyriMSmvsBI6P
F6o+gOGLjQ+viwgIDdllUPO56HAEkfkWrRn3</vt:lpwstr>
  </property>
  <property fmtid="{D5CDD505-2E9C-101B-9397-08002B2CF9AE}" pid="8" name="_2015_ms_pID_7253432">
    <vt:lpwstr>Tg==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2052-12.1.0.15374</vt:lpwstr>
  </property>
  <property fmtid="{D5CDD505-2E9C-101B-9397-08002B2CF9AE}" pid="14" name="ICV">
    <vt:lpwstr>5D1534670C1C4E49BDD8BFEBE3760571_12</vt:lpwstr>
  </property>
</Properties>
</file>